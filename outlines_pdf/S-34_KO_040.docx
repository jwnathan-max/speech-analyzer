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7879A" w14:textId="77777777" w:rsidR="009D4C0F" w:rsidRPr="0026763D" w:rsidRDefault="00000000">
      <w:pPr>
        <w:pStyle w:val="JWTitleWithNumber"/>
        <w:rPr>
          <w:rFonts w:ascii="KoPubDotum Light" w:hAnsi="KoPubDotum Light" w:cs="MEPS Bookman WTS"/>
          <w:lang w:eastAsia="ko-KR"/>
        </w:rPr>
      </w:pPr>
      <w:r w:rsidRPr="0026763D">
        <w:rPr>
          <w:rFonts w:ascii="KoPubDotum Light" w:hAnsi="KoPubDotum Light" w:hint="eastAsia"/>
          <w:lang w:eastAsia="ko-KR"/>
        </w:rPr>
        <w:t>제4</w:t>
      </w:r>
      <w:r w:rsidRPr="0026763D">
        <w:rPr>
          <w:rFonts w:ascii="KoPubDotum Light" w:hAnsi="KoPubDotum Light"/>
          <w:lang w:eastAsia="ko-KR"/>
        </w:rPr>
        <w:t>0</w:t>
      </w:r>
      <w:r w:rsidRPr="0026763D">
        <w:rPr>
          <w:rFonts w:ascii="KoPubDotum Light" w:hAnsi="KoPubDotum Light" w:hint="eastAsia"/>
          <w:lang w:eastAsia="ko-KR"/>
        </w:rPr>
        <w:t>번</w:t>
      </w:r>
      <w:r w:rsidRPr="0026763D">
        <w:rPr>
          <w:rFonts w:ascii="KoPubDotum Light" w:hAnsi="KoPubDotum Light"/>
          <w:lang w:eastAsia="ko-KR"/>
        </w:rPr>
        <w:tab/>
      </w:r>
      <w:r w:rsidRPr="0026763D">
        <w:rPr>
          <w:rFonts w:ascii="KoPubDotum Light" w:hAnsi="KoPubDotum Light" w:hint="eastAsia"/>
          <w:lang w:eastAsia="ko-KR"/>
        </w:rPr>
        <w:t>가까운 미래에 일어날 일</w:t>
      </w:r>
    </w:p>
    <w:p w14:paraId="2A29F437" w14:textId="77777777" w:rsidR="009D4C0F" w:rsidRPr="0026763D" w:rsidRDefault="00000000">
      <w:pPr>
        <w:pStyle w:val="JWNote"/>
        <w:rPr>
          <w:rFonts w:ascii="KoPubDotum Light" w:hAnsi="KoPubDotum Light" w:cs="Arial"/>
          <w:sz w:val="22"/>
          <w:szCs w:val="22"/>
          <w:lang w:val="ko-KR" w:eastAsia="ko-KR"/>
        </w:rPr>
      </w:pPr>
      <w:r w:rsidRPr="0026763D">
        <w:rPr>
          <w:rFonts w:ascii="KoPubDotum Light" w:hAnsi="KoPubDotum Light" w:hint="eastAsia"/>
          <w:bCs/>
          <w:sz w:val="22"/>
          <w:szCs w:val="22"/>
          <w:lang w:val="ko-KR" w:eastAsia="ko-KR"/>
        </w:rPr>
        <w:t>유의</w:t>
      </w:r>
      <w:r w:rsidRPr="0026763D">
        <w:rPr>
          <w:rFonts w:ascii="KoPubDotum Light" w:hAnsi="KoPubDotum Light" w:cs="Arial"/>
          <w:bCs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bCs/>
          <w:sz w:val="22"/>
          <w:szCs w:val="22"/>
          <w:lang w:val="ko-KR" w:eastAsia="ko-KR"/>
        </w:rPr>
        <w:t>사항</w:t>
      </w:r>
      <w:r w:rsidRPr="0026763D">
        <w:rPr>
          <w:rFonts w:ascii="KoPubDotum Light" w:hAnsi="KoPubDotum Light" w:cs="Arial"/>
          <w:bCs/>
          <w:sz w:val="22"/>
          <w:szCs w:val="22"/>
          <w:lang w:eastAsia="ko-KR"/>
        </w:rPr>
        <w:t>:</w:t>
      </w:r>
      <w:r w:rsidRPr="0026763D">
        <w:rPr>
          <w:rFonts w:ascii="KoPubDotum Light" w:hAnsi="KoPubDotum Light" w:cs="Arial"/>
          <w:b/>
          <w:bCs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성경이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미래에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관해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알려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주는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점을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신뢰할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수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있는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이유를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청중이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깨닫도록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돕는다</w:t>
      </w:r>
      <w:r w:rsidRPr="0026763D">
        <w:rPr>
          <w:rFonts w:ascii="KoPubDotum Light" w:hAnsi="KoPubDotum Light" w:cs="Arial"/>
          <w:sz w:val="22"/>
          <w:szCs w:val="22"/>
          <w:lang w:eastAsia="ko-KR"/>
        </w:rPr>
        <w:t>.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앞으로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곧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일어날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주요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사건들을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설명하고</w:t>
      </w:r>
      <w:r w:rsidRPr="0026763D">
        <w:rPr>
          <w:rFonts w:ascii="KoPubDotum Light" w:hAnsi="KoPubDotum Light" w:cs="Arial"/>
          <w:sz w:val="22"/>
          <w:szCs w:val="22"/>
          <w:lang w:eastAsia="ko-KR"/>
        </w:rPr>
        <w:t>,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새로운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사람들이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그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사건들에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어떻게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대비할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수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있는지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이해하도록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돕는다</w:t>
      </w:r>
      <w:r w:rsidRPr="0026763D">
        <w:rPr>
          <w:rFonts w:ascii="KoPubDotum Light" w:hAnsi="KoPubDotum Light" w:cs="Arial"/>
          <w:sz w:val="22"/>
          <w:szCs w:val="22"/>
          <w:lang w:eastAsia="ko-KR"/>
        </w:rPr>
        <w:t>.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원한다면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표시된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부분에서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제공된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시각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자료를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사용해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요점을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설명할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수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있다</w:t>
      </w:r>
    </w:p>
    <w:p w14:paraId="268AB095" w14:textId="77777777" w:rsidR="009D4C0F" w:rsidRPr="0026763D" w:rsidRDefault="00000000">
      <w:pPr>
        <w:pStyle w:val="JWHEADING"/>
        <w:keepNext w:val="0"/>
        <w:rPr>
          <w:rFonts w:ascii="KoPubDotum Light" w:eastAsia="KoPubDotum Light" w:hAnsi="KoPubDotum Light" w:cs="Arial"/>
          <w:sz w:val="22"/>
          <w:szCs w:val="22"/>
          <w:lang w:eastAsia="ko-KR"/>
        </w:rPr>
      </w:pPr>
      <w:r w:rsidRPr="0026763D">
        <w:rPr>
          <w:rFonts w:ascii="KoPubDotum Light" w:eastAsia="KoPubDotum Light" w:hAnsi="KoPubDotum Light" w:hint="eastAsia"/>
          <w:sz w:val="22"/>
          <w:szCs w:val="22"/>
          <w:lang w:val="ko-KR" w:eastAsia="ko-KR"/>
        </w:rPr>
        <w:t>미래를</w:t>
      </w:r>
      <w:r w:rsidRPr="0026763D">
        <w:rPr>
          <w:rFonts w:ascii="KoPubDotum Light" w:eastAsia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eastAsia="KoPubDotum Light" w:hAnsi="KoPubDotum Light" w:hint="eastAsia"/>
          <w:sz w:val="22"/>
          <w:szCs w:val="22"/>
          <w:lang w:val="ko-KR" w:eastAsia="ko-KR"/>
        </w:rPr>
        <w:t>어떻게</w:t>
      </w:r>
      <w:r w:rsidRPr="0026763D">
        <w:rPr>
          <w:rFonts w:ascii="KoPubDotum Light" w:eastAsia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eastAsia="KoPubDotum Light" w:hAnsi="KoPubDotum Light" w:hint="eastAsia"/>
          <w:sz w:val="22"/>
          <w:szCs w:val="22"/>
          <w:lang w:val="ko-KR" w:eastAsia="ko-KR"/>
        </w:rPr>
        <w:t>알</w:t>
      </w:r>
      <w:r w:rsidRPr="0026763D">
        <w:rPr>
          <w:rFonts w:ascii="KoPubDotum Light" w:eastAsia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eastAsia="KoPubDotum Light" w:hAnsi="KoPubDotum Light" w:hint="eastAsia"/>
          <w:sz w:val="22"/>
          <w:szCs w:val="22"/>
          <w:lang w:val="ko-KR" w:eastAsia="ko-KR"/>
        </w:rPr>
        <w:t>수</w:t>
      </w:r>
      <w:r w:rsidRPr="0026763D">
        <w:rPr>
          <w:rFonts w:ascii="KoPubDotum Light" w:eastAsia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eastAsia="KoPubDotum Light" w:hAnsi="KoPubDotum Light" w:hint="eastAsia"/>
          <w:sz w:val="22"/>
          <w:szCs w:val="22"/>
          <w:lang w:val="ko-KR" w:eastAsia="ko-KR"/>
        </w:rPr>
        <w:t>있는가</w:t>
      </w:r>
      <w:r w:rsidRPr="0026763D">
        <w:rPr>
          <w:rFonts w:ascii="KoPubDotum Light" w:eastAsia="KoPubDotum Light" w:hAnsi="KoPubDotum Light" w:cs="Arial"/>
          <w:sz w:val="22"/>
          <w:szCs w:val="22"/>
          <w:lang w:eastAsia="ko-KR"/>
        </w:rPr>
        <w:t>? (3</w:t>
      </w:r>
      <w:r w:rsidRPr="0026763D">
        <w:rPr>
          <w:rFonts w:ascii="KoPubDotum Light" w:eastAsia="KoPubDotum Light" w:hAnsi="KoPubDotum Light" w:hint="eastAsia"/>
          <w:sz w:val="22"/>
          <w:szCs w:val="22"/>
          <w:lang w:val="ko-KR" w:eastAsia="ko-KR"/>
        </w:rPr>
        <w:t>분</w:t>
      </w:r>
      <w:r w:rsidRPr="0026763D">
        <w:rPr>
          <w:rFonts w:ascii="KoPubDotum Light" w:eastAsia="KoPubDotum Light" w:hAnsi="KoPubDotum Light" w:cs="Arial"/>
          <w:sz w:val="22"/>
          <w:szCs w:val="22"/>
          <w:lang w:eastAsia="ko-KR"/>
        </w:rPr>
        <w:t>)</w:t>
      </w:r>
    </w:p>
    <w:p w14:paraId="31A50C5C" w14:textId="77777777" w:rsidR="009D4C0F" w:rsidRPr="0026763D" w:rsidRDefault="00000000">
      <w:pPr>
        <w:pStyle w:val="JWIndent0"/>
        <w:rPr>
          <w:rFonts w:cs="Arial"/>
          <w:sz w:val="22"/>
          <w:lang w:val="ko-KR" w:eastAsia="ko-KR"/>
        </w:rPr>
      </w:pPr>
      <w:r w:rsidRPr="0026763D">
        <w:rPr>
          <w:rFonts w:hint="eastAsia"/>
          <w:sz w:val="22"/>
          <w:lang w:val="ko-KR" w:eastAsia="ko-KR"/>
        </w:rPr>
        <w:t>사람들은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앞으로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일어날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일들을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알고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대비하기를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원한다</w:t>
      </w:r>
    </w:p>
    <w:p w14:paraId="23D80329" w14:textId="77777777" w:rsidR="009D4C0F" w:rsidRPr="0026763D" w:rsidRDefault="00000000">
      <w:pPr>
        <w:pStyle w:val="JWIndent1"/>
        <w:rPr>
          <w:rFonts w:cs="Arial"/>
          <w:sz w:val="22"/>
          <w:lang w:eastAsia="ko-KR"/>
        </w:rPr>
      </w:pPr>
      <w:r w:rsidRPr="0026763D">
        <w:rPr>
          <w:rFonts w:hint="eastAsia"/>
          <w:sz w:val="22"/>
          <w:lang w:val="ko-KR" w:eastAsia="ko-KR"/>
        </w:rPr>
        <w:t>많은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사람은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신뢰할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수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없는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곳에서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미래에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대한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지식을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얻으려고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한다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cs="Arial"/>
          <w:sz w:val="22"/>
          <w:lang w:eastAsia="ko-KR"/>
        </w:rPr>
        <w:t>(</w:t>
      </w:r>
      <w:r w:rsidRPr="0026763D">
        <w:rPr>
          <w:rFonts w:hint="eastAsia"/>
          <w:sz w:val="22"/>
          <w:lang w:val="ko-KR" w:eastAsia="ko-KR"/>
        </w:rPr>
        <w:t>「</w:t>
      </w:r>
      <w:proofErr w:type="spellStart"/>
      <w:r w:rsidRPr="0026763D">
        <w:rPr>
          <w:rFonts w:hint="eastAsia"/>
          <w:sz w:val="22"/>
          <w:lang w:val="ko-KR" w:eastAsia="ko-KR"/>
        </w:rPr>
        <w:t>파배</w:t>
      </w:r>
      <w:proofErr w:type="spellEnd"/>
      <w:r w:rsidRPr="0026763D">
        <w:rPr>
          <w:rFonts w:cs="Arial"/>
          <w:sz w:val="22"/>
          <w:lang w:eastAsia="ko-KR"/>
        </w:rPr>
        <w:t>18.2</w:t>
      </w:r>
      <w:r w:rsidRPr="0026763D">
        <w:rPr>
          <w:rFonts w:hint="eastAsia"/>
          <w:sz w:val="22"/>
          <w:lang w:val="ko-KR" w:eastAsia="ko-KR"/>
        </w:rPr>
        <w:t>」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cs="Arial"/>
          <w:sz w:val="22"/>
          <w:lang w:eastAsia="ko-KR"/>
        </w:rPr>
        <w:t>3</w:t>
      </w:r>
      <w:r w:rsidRPr="0026763D">
        <w:rPr>
          <w:rFonts w:hint="eastAsia"/>
          <w:sz w:val="22"/>
          <w:lang w:val="ko-KR" w:eastAsia="ko-KR"/>
        </w:rPr>
        <w:t>면</w:t>
      </w:r>
      <w:r w:rsidRPr="0026763D">
        <w:rPr>
          <w:rFonts w:cs="Arial"/>
          <w:sz w:val="22"/>
          <w:lang w:eastAsia="ko-KR"/>
        </w:rPr>
        <w:t>;</w:t>
      </w:r>
      <w:r w:rsidRPr="0026763D">
        <w:rPr>
          <w:rFonts w:cs="Arial"/>
          <w:sz w:val="22"/>
          <w:lang w:val="ko-KR" w:eastAsia="ko-KR"/>
        </w:rPr>
        <w:t xml:space="preserve"> </w:t>
      </w:r>
      <w:bookmarkStart w:id="0" w:name="_Hlk225252638"/>
      <w:r w:rsidRPr="0026763D">
        <w:rPr>
          <w:rFonts w:hint="eastAsia"/>
          <w:sz w:val="22"/>
          <w:lang w:val="ko-KR" w:eastAsia="ko-KR"/>
        </w:rPr>
        <w:t>「파</w:t>
      </w:r>
      <w:r w:rsidRPr="0026763D">
        <w:rPr>
          <w:rFonts w:cs="Arial"/>
          <w:sz w:val="22"/>
          <w:lang w:eastAsia="ko-KR"/>
        </w:rPr>
        <w:t>14</w:t>
      </w:r>
      <w:r w:rsidRPr="0026763D">
        <w:rPr>
          <w:rFonts w:hint="eastAsia"/>
          <w:sz w:val="22"/>
          <w:lang w:val="ko-KR" w:eastAsia="ko-KR"/>
        </w:rPr>
        <w:t>」</w:t>
      </w:r>
      <w:bookmarkEnd w:id="0"/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cs="Arial"/>
          <w:sz w:val="22"/>
          <w:lang w:eastAsia="ko-KR"/>
        </w:rPr>
        <w:t>5/1 3</w:t>
      </w:r>
      <w:r w:rsidRPr="0026763D">
        <w:rPr>
          <w:rFonts w:hint="eastAsia"/>
          <w:sz w:val="22"/>
          <w:lang w:val="ko-KR" w:eastAsia="ko-KR"/>
        </w:rPr>
        <w:t>면</w:t>
      </w:r>
      <w:r w:rsidRPr="0026763D">
        <w:rPr>
          <w:rFonts w:cs="Arial"/>
          <w:sz w:val="22"/>
          <w:lang w:eastAsia="ko-KR"/>
        </w:rPr>
        <w:t>)</w:t>
      </w:r>
    </w:p>
    <w:p w14:paraId="30FDF84A" w14:textId="77777777" w:rsidR="009D4C0F" w:rsidRPr="0026763D" w:rsidRDefault="00000000">
      <w:pPr>
        <w:pStyle w:val="JWIndent0"/>
        <w:rPr>
          <w:rFonts w:cs="Arial"/>
          <w:b/>
          <w:bCs/>
          <w:sz w:val="22"/>
          <w:lang w:eastAsia="ko-KR"/>
        </w:rPr>
      </w:pPr>
      <w:r w:rsidRPr="0026763D">
        <w:rPr>
          <w:rFonts w:hint="eastAsia"/>
          <w:sz w:val="22"/>
          <w:lang w:val="ko-KR" w:eastAsia="ko-KR"/>
        </w:rPr>
        <w:t>오직</w:t>
      </w:r>
      <w:r w:rsidRPr="0026763D">
        <w:rPr>
          <w:rFonts w:cs="Arial"/>
          <w:sz w:val="22"/>
          <w:lang w:val="ko-KR" w:eastAsia="ko-KR"/>
        </w:rPr>
        <w:t xml:space="preserve"> </w:t>
      </w:r>
      <w:proofErr w:type="spellStart"/>
      <w:r w:rsidRPr="0026763D">
        <w:rPr>
          <w:rFonts w:hint="eastAsia"/>
          <w:sz w:val="22"/>
          <w:lang w:val="ko-KR" w:eastAsia="ko-KR"/>
        </w:rPr>
        <w:t>참하느님께서만</w:t>
      </w:r>
      <w:proofErr w:type="spellEnd"/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앞으로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일어날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일들을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알려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주실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수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있다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cs="Arial"/>
          <w:b/>
          <w:bCs/>
          <w:sz w:val="22"/>
          <w:lang w:eastAsia="ko-KR"/>
        </w:rPr>
        <w:t>[</w:t>
      </w:r>
      <w:r w:rsidRPr="0026763D">
        <w:rPr>
          <w:rFonts w:hint="eastAsia"/>
          <w:b/>
          <w:bCs/>
          <w:sz w:val="22"/>
          <w:lang w:val="ko-KR" w:eastAsia="ko-KR"/>
        </w:rPr>
        <w:t>이사야</w:t>
      </w:r>
      <w:r w:rsidRPr="0026763D">
        <w:rPr>
          <w:rFonts w:cs="Arial"/>
          <w:b/>
          <w:bCs/>
          <w:sz w:val="22"/>
          <w:lang w:val="ko-KR" w:eastAsia="ko-KR"/>
        </w:rPr>
        <w:t xml:space="preserve"> </w:t>
      </w:r>
      <w:r w:rsidRPr="0026763D">
        <w:rPr>
          <w:rFonts w:cs="Arial"/>
          <w:b/>
          <w:bCs/>
          <w:sz w:val="22"/>
          <w:lang w:eastAsia="ko-KR"/>
        </w:rPr>
        <w:t>46:9, 10</w:t>
      </w:r>
      <w:r w:rsidRPr="0026763D">
        <w:rPr>
          <w:rFonts w:cs="Arial"/>
          <w:b/>
          <w:bCs/>
          <w:sz w:val="22"/>
          <w:lang w:val="ko-KR" w:eastAsia="ko-KR"/>
        </w:rPr>
        <w:t xml:space="preserve"> </w:t>
      </w:r>
      <w:r w:rsidRPr="0026763D">
        <w:rPr>
          <w:rFonts w:hint="eastAsia"/>
          <w:b/>
          <w:bCs/>
          <w:sz w:val="22"/>
          <w:lang w:val="ko-KR" w:eastAsia="ko-KR"/>
        </w:rPr>
        <w:t>낭독</w:t>
      </w:r>
      <w:r w:rsidRPr="0026763D">
        <w:rPr>
          <w:rFonts w:cs="Arial"/>
          <w:b/>
          <w:bCs/>
          <w:sz w:val="22"/>
          <w:lang w:eastAsia="ko-KR"/>
        </w:rPr>
        <w:t>]</w:t>
      </w:r>
    </w:p>
    <w:p w14:paraId="1A2AF1CC" w14:textId="77777777" w:rsidR="009D4C0F" w:rsidRPr="0026763D" w:rsidRDefault="00000000">
      <w:pPr>
        <w:pStyle w:val="JWHEADING"/>
        <w:keepNext w:val="0"/>
        <w:rPr>
          <w:rFonts w:ascii="KoPubDotum Light" w:eastAsia="KoPubDotum Light" w:hAnsi="KoPubDotum Light" w:cs="Arial"/>
          <w:sz w:val="22"/>
          <w:szCs w:val="22"/>
          <w:lang w:eastAsia="ko-KR"/>
        </w:rPr>
      </w:pPr>
      <w:r w:rsidRPr="0026763D">
        <w:rPr>
          <w:rFonts w:ascii="KoPubDotum Light" w:eastAsia="KoPubDotum Light" w:hAnsi="KoPubDotum Light" w:hint="eastAsia"/>
          <w:sz w:val="22"/>
          <w:szCs w:val="22"/>
          <w:lang w:val="ko-KR" w:eastAsia="ko-KR"/>
        </w:rPr>
        <w:t>성경이</w:t>
      </w:r>
      <w:r w:rsidRPr="0026763D">
        <w:rPr>
          <w:rFonts w:ascii="KoPubDotum Light" w:eastAsia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eastAsia="KoPubDotum Light" w:hAnsi="KoPubDotum Light" w:hint="eastAsia"/>
          <w:sz w:val="22"/>
          <w:szCs w:val="22"/>
          <w:lang w:val="ko-KR" w:eastAsia="ko-KR"/>
        </w:rPr>
        <w:t>미래에</w:t>
      </w:r>
      <w:r w:rsidRPr="0026763D">
        <w:rPr>
          <w:rFonts w:ascii="KoPubDotum Light" w:eastAsia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eastAsia="KoPubDotum Light" w:hAnsi="KoPubDotum Light" w:hint="eastAsia"/>
          <w:sz w:val="22"/>
          <w:szCs w:val="22"/>
          <w:lang w:val="ko-KR" w:eastAsia="ko-KR"/>
        </w:rPr>
        <w:t>관해</w:t>
      </w:r>
      <w:r w:rsidRPr="0026763D">
        <w:rPr>
          <w:rFonts w:ascii="KoPubDotum Light" w:eastAsia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eastAsia="KoPubDotum Light" w:hAnsi="KoPubDotum Light" w:hint="eastAsia"/>
          <w:sz w:val="22"/>
          <w:szCs w:val="22"/>
          <w:lang w:val="ko-KR" w:eastAsia="ko-KR"/>
        </w:rPr>
        <w:t>알려</w:t>
      </w:r>
      <w:r w:rsidRPr="0026763D">
        <w:rPr>
          <w:rFonts w:ascii="KoPubDotum Light" w:eastAsia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eastAsia="KoPubDotum Light" w:hAnsi="KoPubDotum Light" w:hint="eastAsia"/>
          <w:sz w:val="22"/>
          <w:szCs w:val="22"/>
          <w:lang w:val="ko-KR" w:eastAsia="ko-KR"/>
        </w:rPr>
        <w:t>주는</w:t>
      </w:r>
      <w:r w:rsidRPr="0026763D">
        <w:rPr>
          <w:rFonts w:ascii="KoPubDotum Light" w:eastAsia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eastAsia="KoPubDotum Light" w:hAnsi="KoPubDotum Light" w:hint="eastAsia"/>
          <w:sz w:val="22"/>
          <w:szCs w:val="22"/>
          <w:lang w:val="ko-KR" w:eastAsia="ko-KR"/>
        </w:rPr>
        <w:t>점들은</w:t>
      </w:r>
      <w:r w:rsidRPr="0026763D">
        <w:rPr>
          <w:rFonts w:ascii="KoPubDotum Light" w:eastAsia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eastAsia="KoPubDotum Light" w:hAnsi="KoPubDotum Light" w:hint="eastAsia"/>
          <w:sz w:val="22"/>
          <w:szCs w:val="22"/>
          <w:lang w:val="ko-KR" w:eastAsia="ko-KR"/>
        </w:rPr>
        <w:t>신뢰할</w:t>
      </w:r>
      <w:r w:rsidRPr="0026763D">
        <w:rPr>
          <w:rFonts w:ascii="KoPubDotum Light" w:eastAsia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eastAsia="KoPubDotum Light" w:hAnsi="KoPubDotum Light" w:hint="eastAsia"/>
          <w:sz w:val="22"/>
          <w:szCs w:val="22"/>
          <w:lang w:val="ko-KR" w:eastAsia="ko-KR"/>
        </w:rPr>
        <w:t>만하다</w:t>
      </w:r>
      <w:r w:rsidRPr="0026763D">
        <w:rPr>
          <w:rFonts w:ascii="KoPubDotum Light" w:eastAsia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eastAsia="KoPubDotum Light" w:hAnsi="KoPubDotum Light" w:cs="Arial"/>
          <w:sz w:val="22"/>
          <w:szCs w:val="22"/>
          <w:lang w:eastAsia="ko-KR"/>
        </w:rPr>
        <w:t>(8</w:t>
      </w:r>
      <w:r w:rsidRPr="0026763D">
        <w:rPr>
          <w:rFonts w:ascii="KoPubDotum Light" w:eastAsia="KoPubDotum Light" w:hAnsi="KoPubDotum Light" w:hint="eastAsia"/>
          <w:sz w:val="22"/>
          <w:szCs w:val="22"/>
          <w:lang w:val="ko-KR" w:eastAsia="ko-KR"/>
        </w:rPr>
        <w:t>분</w:t>
      </w:r>
      <w:r w:rsidRPr="0026763D">
        <w:rPr>
          <w:rFonts w:ascii="KoPubDotum Light" w:eastAsia="KoPubDotum Light" w:hAnsi="KoPubDotum Light" w:cs="Arial"/>
          <w:sz w:val="22"/>
          <w:szCs w:val="22"/>
          <w:lang w:eastAsia="ko-KR"/>
        </w:rPr>
        <w:t>)</w:t>
      </w:r>
    </w:p>
    <w:p w14:paraId="7C8ADA73" w14:textId="77777777" w:rsidR="009D4C0F" w:rsidRPr="0026763D" w:rsidRDefault="00000000">
      <w:pPr>
        <w:pStyle w:val="JWIndent0"/>
        <w:rPr>
          <w:rFonts w:cs="Arial"/>
          <w:sz w:val="22"/>
          <w:lang w:val="ko-KR" w:eastAsia="ko-KR"/>
        </w:rPr>
      </w:pPr>
      <w:r w:rsidRPr="0026763D">
        <w:rPr>
          <w:rFonts w:hint="eastAsia"/>
          <w:sz w:val="22"/>
          <w:lang w:val="ko-KR" w:eastAsia="ko-KR"/>
        </w:rPr>
        <w:t>우리가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성경을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신뢰할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수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있는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이유는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성경에서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예언한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일들이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지금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정확히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일어나고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있기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때문이다</w:t>
      </w:r>
    </w:p>
    <w:p w14:paraId="75EB6895" w14:textId="77777777" w:rsidR="009D4C0F" w:rsidRPr="0026763D" w:rsidRDefault="00000000">
      <w:pPr>
        <w:pStyle w:val="JWIndent1"/>
        <w:rPr>
          <w:rFonts w:cs="Arial"/>
          <w:sz w:val="22"/>
          <w:lang w:eastAsia="ko-KR"/>
        </w:rPr>
      </w:pPr>
      <w:r w:rsidRPr="0026763D">
        <w:rPr>
          <w:rFonts w:hint="eastAsia"/>
          <w:sz w:val="22"/>
          <w:lang w:val="ko-KR" w:eastAsia="ko-KR"/>
        </w:rPr>
        <w:t>성경은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cs="Arial"/>
          <w:sz w:val="22"/>
          <w:lang w:eastAsia="ko-KR"/>
        </w:rPr>
        <w:t>“</w:t>
      </w:r>
      <w:r w:rsidRPr="0026763D">
        <w:rPr>
          <w:rFonts w:hint="eastAsia"/>
          <w:sz w:val="22"/>
          <w:lang w:val="ko-KR" w:eastAsia="ko-KR"/>
        </w:rPr>
        <w:t>마지막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날</w:t>
      </w:r>
      <w:r w:rsidRPr="0026763D">
        <w:rPr>
          <w:rFonts w:cs="Arial"/>
          <w:sz w:val="22"/>
          <w:lang w:eastAsia="ko-KR"/>
        </w:rPr>
        <w:t>”</w:t>
      </w:r>
      <w:proofErr w:type="spellStart"/>
      <w:r w:rsidRPr="0026763D">
        <w:rPr>
          <w:rFonts w:hint="eastAsia"/>
          <w:sz w:val="22"/>
          <w:lang w:val="ko-KR" w:eastAsia="ko-KR"/>
        </w:rPr>
        <w:t>에</w:t>
      </w:r>
      <w:proofErr w:type="spellEnd"/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사람들이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두드러지게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나타낼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성향들을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예언했다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cs="Arial"/>
          <w:sz w:val="22"/>
          <w:lang w:eastAsia="ko-KR"/>
        </w:rPr>
        <w:t>(</w:t>
      </w:r>
      <w:r w:rsidRPr="0026763D">
        <w:rPr>
          <w:rFonts w:hint="eastAsia"/>
          <w:sz w:val="22"/>
          <w:lang w:val="ko-KR" w:eastAsia="ko-KR"/>
        </w:rPr>
        <w:t>딤후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cs="Arial"/>
          <w:sz w:val="22"/>
          <w:lang w:eastAsia="ko-KR"/>
        </w:rPr>
        <w:t>3:1-5)</w:t>
      </w:r>
    </w:p>
    <w:p w14:paraId="6318113D" w14:textId="77777777" w:rsidR="009D4C0F" w:rsidRPr="0026763D" w:rsidRDefault="00000000">
      <w:pPr>
        <w:pStyle w:val="JWIndent1"/>
        <w:rPr>
          <w:sz w:val="22"/>
          <w:lang w:eastAsia="ko-KR"/>
        </w:rPr>
      </w:pPr>
      <w:r w:rsidRPr="0026763D">
        <w:rPr>
          <w:rFonts w:hint="eastAsia"/>
          <w:sz w:val="22"/>
          <w:lang w:eastAsia="ko-KR"/>
        </w:rPr>
        <w:t>성경은</w:t>
      </w:r>
      <w:r w:rsidRPr="0026763D">
        <w:rPr>
          <w:sz w:val="22"/>
          <w:lang w:eastAsia="ko-KR"/>
        </w:rPr>
        <w:t xml:space="preserve"> “</w:t>
      </w:r>
      <w:r w:rsidRPr="0026763D">
        <w:rPr>
          <w:rFonts w:hint="eastAsia"/>
          <w:sz w:val="22"/>
          <w:lang w:eastAsia="ko-KR"/>
        </w:rPr>
        <w:t>세상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제도의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종결</w:t>
      </w:r>
      <w:r w:rsidRPr="0026763D">
        <w:rPr>
          <w:sz w:val="22"/>
          <w:lang w:eastAsia="ko-KR"/>
        </w:rPr>
        <w:t xml:space="preserve">” </w:t>
      </w:r>
      <w:r w:rsidRPr="0026763D">
        <w:rPr>
          <w:rFonts w:hint="eastAsia"/>
          <w:sz w:val="22"/>
          <w:lang w:eastAsia="ko-KR"/>
        </w:rPr>
        <w:t>기간에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예수께서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보이지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않게</w:t>
      </w:r>
      <w:r w:rsidRPr="0026763D">
        <w:rPr>
          <w:sz w:val="22"/>
          <w:lang w:eastAsia="ko-KR"/>
        </w:rPr>
        <w:t xml:space="preserve"> </w:t>
      </w:r>
      <w:proofErr w:type="spellStart"/>
      <w:r w:rsidRPr="0026763D">
        <w:rPr>
          <w:rFonts w:hint="eastAsia"/>
          <w:sz w:val="22"/>
          <w:lang w:eastAsia="ko-KR"/>
        </w:rPr>
        <w:t>임재해</w:t>
      </w:r>
      <w:proofErr w:type="spellEnd"/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계심을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식별하게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해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줄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세계적인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사건들을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예언했다</w:t>
      </w:r>
      <w:r w:rsidRPr="0026763D">
        <w:rPr>
          <w:sz w:val="22"/>
          <w:lang w:eastAsia="ko-KR"/>
        </w:rPr>
        <w:t xml:space="preserve"> (</w:t>
      </w:r>
      <w:r w:rsidRPr="0026763D">
        <w:rPr>
          <w:rFonts w:hint="eastAsia"/>
          <w:sz w:val="22"/>
          <w:lang w:eastAsia="ko-KR"/>
        </w:rPr>
        <w:t>마</w:t>
      </w:r>
      <w:r w:rsidRPr="0026763D">
        <w:rPr>
          <w:sz w:val="22"/>
          <w:lang w:eastAsia="ko-KR"/>
        </w:rPr>
        <w:t xml:space="preserve"> 24:3, 6-8; </w:t>
      </w:r>
      <w:proofErr w:type="spellStart"/>
      <w:r w:rsidRPr="0026763D">
        <w:rPr>
          <w:rFonts w:hint="eastAsia"/>
          <w:sz w:val="22"/>
          <w:lang w:eastAsia="ko-KR"/>
        </w:rPr>
        <w:t>눅</w:t>
      </w:r>
      <w:proofErr w:type="spellEnd"/>
      <w:r w:rsidRPr="0026763D">
        <w:rPr>
          <w:sz w:val="22"/>
          <w:lang w:eastAsia="ko-KR"/>
        </w:rPr>
        <w:t xml:space="preserve"> 21:11; </w:t>
      </w:r>
      <w:r w:rsidRPr="0026763D">
        <w:rPr>
          <w:rFonts w:hint="eastAsia"/>
          <w:sz w:val="22"/>
          <w:lang w:eastAsia="ko-KR"/>
        </w:rPr>
        <w:t>「</w:t>
      </w:r>
      <w:proofErr w:type="spellStart"/>
      <w:r w:rsidRPr="0026763D">
        <w:rPr>
          <w:rFonts w:hint="eastAsia"/>
          <w:sz w:val="22"/>
          <w:lang w:eastAsia="ko-KR"/>
        </w:rPr>
        <w:t>파배</w:t>
      </w:r>
      <w:proofErr w:type="spellEnd"/>
      <w:r w:rsidRPr="0026763D">
        <w:rPr>
          <w:sz w:val="22"/>
          <w:lang w:eastAsia="ko-KR"/>
        </w:rPr>
        <w:t>18.2</w:t>
      </w:r>
      <w:r w:rsidRPr="0026763D">
        <w:rPr>
          <w:rFonts w:hint="eastAsia"/>
          <w:sz w:val="22"/>
          <w:lang w:eastAsia="ko-KR"/>
        </w:rPr>
        <w:t>」</w:t>
      </w:r>
      <w:r w:rsidRPr="0026763D">
        <w:rPr>
          <w:sz w:val="22"/>
          <w:lang w:eastAsia="ko-KR"/>
        </w:rPr>
        <w:t xml:space="preserve"> 7</w:t>
      </w:r>
      <w:r w:rsidRPr="0026763D">
        <w:rPr>
          <w:rFonts w:hint="eastAsia"/>
          <w:sz w:val="22"/>
          <w:lang w:eastAsia="ko-KR"/>
        </w:rPr>
        <w:t>면</w:t>
      </w:r>
      <w:r w:rsidRPr="0026763D">
        <w:rPr>
          <w:sz w:val="22"/>
          <w:lang w:eastAsia="ko-KR"/>
        </w:rPr>
        <w:t>)</w:t>
      </w:r>
    </w:p>
    <w:p w14:paraId="2D5A4DC4" w14:textId="77777777" w:rsidR="009D4C0F" w:rsidRPr="0026763D" w:rsidRDefault="00000000">
      <w:pPr>
        <w:pStyle w:val="JWIndent2"/>
        <w:rPr>
          <w:rFonts w:cs="Arial"/>
          <w:sz w:val="22"/>
          <w:lang w:eastAsia="ko-KR"/>
        </w:rPr>
      </w:pPr>
      <w:r w:rsidRPr="0026763D">
        <w:rPr>
          <w:rFonts w:cs="Arial"/>
          <w:sz w:val="22"/>
          <w:lang w:eastAsia="ko-KR"/>
        </w:rPr>
        <w:t>“</w:t>
      </w:r>
      <w:r w:rsidRPr="0026763D">
        <w:rPr>
          <w:rFonts w:hint="eastAsia"/>
          <w:sz w:val="22"/>
          <w:lang w:val="ko-KR" w:eastAsia="ko-KR"/>
        </w:rPr>
        <w:t>왕국의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좋은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소식</w:t>
      </w:r>
      <w:r w:rsidRPr="0026763D">
        <w:rPr>
          <w:rFonts w:cs="Arial"/>
          <w:sz w:val="22"/>
          <w:lang w:eastAsia="ko-KR"/>
        </w:rPr>
        <w:t>”</w:t>
      </w:r>
      <w:r w:rsidRPr="0026763D">
        <w:rPr>
          <w:rFonts w:hint="eastAsia"/>
          <w:sz w:val="22"/>
          <w:lang w:val="ko-KR" w:eastAsia="ko-KR"/>
        </w:rPr>
        <w:t>이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세계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전역에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전파되고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있다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cs="Arial"/>
          <w:sz w:val="22"/>
          <w:lang w:eastAsia="ko-KR"/>
        </w:rPr>
        <w:t>(</w:t>
      </w:r>
      <w:r w:rsidRPr="0026763D">
        <w:rPr>
          <w:rFonts w:hint="eastAsia"/>
          <w:sz w:val="22"/>
          <w:lang w:val="ko-KR" w:eastAsia="ko-KR"/>
        </w:rPr>
        <w:t>마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cs="Arial"/>
          <w:sz w:val="22"/>
          <w:lang w:eastAsia="ko-KR"/>
        </w:rPr>
        <w:t>24:14)</w:t>
      </w:r>
    </w:p>
    <w:p w14:paraId="7C6634A9" w14:textId="77777777" w:rsidR="009D4C0F" w:rsidRPr="0026763D" w:rsidRDefault="00000000">
      <w:pPr>
        <w:pStyle w:val="JWIndent0"/>
        <w:rPr>
          <w:rFonts w:cs="Arial"/>
          <w:sz w:val="22"/>
          <w:lang w:eastAsia="ko-KR"/>
        </w:rPr>
      </w:pPr>
      <w:r w:rsidRPr="0026763D">
        <w:rPr>
          <w:rFonts w:hint="eastAsia"/>
          <w:sz w:val="22"/>
          <w:lang w:val="ko-KR" w:eastAsia="ko-KR"/>
        </w:rPr>
        <w:t>성경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예언은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이러한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일들이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cs="Arial"/>
          <w:sz w:val="22"/>
          <w:lang w:eastAsia="ko-KR"/>
        </w:rPr>
        <w:t>1914</w:t>
      </w:r>
      <w:r w:rsidRPr="0026763D">
        <w:rPr>
          <w:rFonts w:hint="eastAsia"/>
          <w:sz w:val="22"/>
          <w:lang w:val="ko-KR" w:eastAsia="ko-KR"/>
        </w:rPr>
        <w:t>년부터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일어나기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시작할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것이라고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지적했다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cs="Arial"/>
          <w:sz w:val="22"/>
          <w:lang w:eastAsia="ko-KR"/>
        </w:rPr>
        <w:t>(</w:t>
      </w:r>
      <w:r w:rsidRPr="0026763D">
        <w:rPr>
          <w:rFonts w:hint="eastAsia"/>
          <w:sz w:val="22"/>
          <w:lang w:val="ko-KR" w:eastAsia="ko-KR"/>
        </w:rPr>
        <w:t>「</w:t>
      </w:r>
      <w:proofErr w:type="spellStart"/>
      <w:r w:rsidRPr="0026763D">
        <w:rPr>
          <w:rFonts w:hint="eastAsia"/>
          <w:sz w:val="22"/>
          <w:lang w:val="ko-KR" w:eastAsia="ko-KR"/>
        </w:rPr>
        <w:t>행누</w:t>
      </w:r>
      <w:proofErr w:type="spellEnd"/>
      <w:r w:rsidRPr="0026763D">
        <w:rPr>
          <w:rFonts w:hint="eastAsia"/>
          <w:sz w:val="22"/>
          <w:lang w:val="ko-KR" w:eastAsia="ko-KR"/>
        </w:rPr>
        <w:t>」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cs="Arial" w:hint="eastAsia"/>
          <w:sz w:val="22"/>
          <w:lang w:val="ko-KR" w:eastAsia="ko-KR"/>
        </w:rPr>
        <w:t>제</w:t>
      </w:r>
      <w:r w:rsidRPr="0026763D">
        <w:rPr>
          <w:rFonts w:cs="Arial"/>
          <w:sz w:val="22"/>
          <w:lang w:eastAsia="ko-KR"/>
        </w:rPr>
        <w:t>32</w:t>
      </w:r>
      <w:r w:rsidRPr="0026763D">
        <w:rPr>
          <w:rFonts w:hint="eastAsia"/>
          <w:sz w:val="22"/>
          <w:lang w:val="ko-KR" w:eastAsia="ko-KR"/>
        </w:rPr>
        <w:t>과</w:t>
      </w:r>
      <w:r w:rsidRPr="0026763D">
        <w:rPr>
          <w:rFonts w:cs="Arial"/>
          <w:sz w:val="22"/>
          <w:lang w:eastAsia="ko-KR"/>
        </w:rPr>
        <w:t>)</w:t>
      </w:r>
    </w:p>
    <w:p w14:paraId="77FF3D23" w14:textId="77777777" w:rsidR="009D4C0F" w:rsidRPr="0026763D" w:rsidRDefault="00000000">
      <w:pPr>
        <w:pStyle w:val="JWHEADING"/>
        <w:keepNext w:val="0"/>
        <w:rPr>
          <w:rFonts w:ascii="KoPubDotum Light" w:eastAsia="KoPubDotum Light" w:hAnsi="KoPubDotum Light" w:cs="Arial"/>
          <w:sz w:val="22"/>
          <w:szCs w:val="22"/>
          <w:lang w:eastAsia="ko-KR"/>
        </w:rPr>
      </w:pPr>
      <w:r w:rsidRPr="0026763D">
        <w:rPr>
          <w:rFonts w:ascii="KoPubDotum Light" w:eastAsia="KoPubDotum Light" w:hAnsi="KoPubDotum Light" w:hint="eastAsia"/>
          <w:sz w:val="22"/>
          <w:szCs w:val="22"/>
          <w:lang w:val="ko-KR" w:eastAsia="ko-KR"/>
        </w:rPr>
        <w:t>하느님의</w:t>
      </w:r>
      <w:r w:rsidRPr="0026763D">
        <w:rPr>
          <w:rFonts w:ascii="KoPubDotum Light" w:eastAsia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eastAsia="KoPubDotum Light" w:hAnsi="KoPubDotum Light" w:hint="eastAsia"/>
          <w:sz w:val="22"/>
          <w:szCs w:val="22"/>
          <w:lang w:val="ko-KR" w:eastAsia="ko-KR"/>
        </w:rPr>
        <w:t>말씀은</w:t>
      </w:r>
      <w:r w:rsidRPr="0026763D">
        <w:rPr>
          <w:rFonts w:ascii="KoPubDotum Light" w:eastAsia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eastAsia="KoPubDotum Light" w:hAnsi="KoPubDotum Light" w:hint="eastAsia"/>
          <w:sz w:val="22"/>
          <w:szCs w:val="22"/>
          <w:lang w:val="ko-KR" w:eastAsia="ko-KR"/>
        </w:rPr>
        <w:t>가까운</w:t>
      </w:r>
      <w:r w:rsidRPr="0026763D">
        <w:rPr>
          <w:rFonts w:ascii="KoPubDotum Light" w:eastAsia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eastAsia="KoPubDotum Light" w:hAnsi="KoPubDotum Light" w:hint="eastAsia"/>
          <w:sz w:val="22"/>
          <w:szCs w:val="22"/>
          <w:lang w:val="ko-KR" w:eastAsia="ko-KR"/>
        </w:rPr>
        <w:t>미래에</w:t>
      </w:r>
      <w:r w:rsidRPr="0026763D">
        <w:rPr>
          <w:rFonts w:ascii="KoPubDotum Light" w:eastAsia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eastAsia="KoPubDotum Light" w:hAnsi="KoPubDotum Light" w:hint="eastAsia"/>
          <w:sz w:val="22"/>
          <w:szCs w:val="22"/>
          <w:lang w:val="ko-KR" w:eastAsia="ko-KR"/>
        </w:rPr>
        <w:t>어떤</w:t>
      </w:r>
      <w:r w:rsidRPr="0026763D">
        <w:rPr>
          <w:rFonts w:ascii="KoPubDotum Light" w:eastAsia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eastAsia="KoPubDotum Light" w:hAnsi="KoPubDotum Light" w:hint="eastAsia"/>
          <w:sz w:val="22"/>
          <w:szCs w:val="22"/>
          <w:lang w:val="ko-KR" w:eastAsia="ko-KR"/>
        </w:rPr>
        <w:t>일이</w:t>
      </w:r>
      <w:r w:rsidRPr="0026763D">
        <w:rPr>
          <w:rFonts w:ascii="KoPubDotum Light" w:eastAsia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eastAsia="KoPubDotum Light" w:hAnsi="KoPubDotum Light" w:hint="eastAsia"/>
          <w:sz w:val="22"/>
          <w:szCs w:val="22"/>
          <w:lang w:val="ko-KR" w:eastAsia="ko-KR"/>
        </w:rPr>
        <w:t>있을</w:t>
      </w:r>
      <w:r w:rsidRPr="0026763D">
        <w:rPr>
          <w:rFonts w:ascii="KoPubDotum Light" w:eastAsia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eastAsia="KoPubDotum Light" w:hAnsi="KoPubDotum Light" w:hint="eastAsia"/>
          <w:sz w:val="22"/>
          <w:szCs w:val="22"/>
          <w:lang w:val="ko-KR" w:eastAsia="ko-KR"/>
        </w:rPr>
        <w:t>것이라고</w:t>
      </w:r>
      <w:r w:rsidRPr="0026763D">
        <w:rPr>
          <w:rFonts w:ascii="KoPubDotum Light" w:eastAsia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eastAsia="KoPubDotum Light" w:hAnsi="KoPubDotum Light" w:hint="eastAsia"/>
          <w:sz w:val="22"/>
          <w:szCs w:val="22"/>
          <w:lang w:val="ko-KR" w:eastAsia="ko-KR"/>
        </w:rPr>
        <w:t>말하는가</w:t>
      </w:r>
      <w:r w:rsidRPr="0026763D">
        <w:rPr>
          <w:rFonts w:ascii="KoPubDotum Light" w:eastAsia="KoPubDotum Light" w:hAnsi="KoPubDotum Light" w:cs="Arial"/>
          <w:sz w:val="22"/>
          <w:szCs w:val="22"/>
          <w:lang w:eastAsia="ko-KR"/>
        </w:rPr>
        <w:t>? (12</w:t>
      </w:r>
      <w:r w:rsidRPr="0026763D">
        <w:rPr>
          <w:rFonts w:ascii="KoPubDotum Light" w:eastAsia="KoPubDotum Light" w:hAnsi="KoPubDotum Light" w:hint="eastAsia"/>
          <w:sz w:val="22"/>
          <w:szCs w:val="22"/>
          <w:lang w:val="ko-KR" w:eastAsia="ko-KR"/>
        </w:rPr>
        <w:t>분</w:t>
      </w:r>
      <w:r w:rsidRPr="0026763D">
        <w:rPr>
          <w:rFonts w:ascii="KoPubDotum Light" w:eastAsia="KoPubDotum Light" w:hAnsi="KoPubDotum Light" w:cs="Arial"/>
          <w:sz w:val="22"/>
          <w:szCs w:val="22"/>
          <w:lang w:eastAsia="ko-KR"/>
        </w:rPr>
        <w:t>)</w:t>
      </w:r>
    </w:p>
    <w:p w14:paraId="15D970C3" w14:textId="77777777" w:rsidR="009D4C0F" w:rsidRPr="0026763D" w:rsidRDefault="00000000">
      <w:pPr>
        <w:pStyle w:val="JWIndent0"/>
        <w:rPr>
          <w:rFonts w:cs="Arial"/>
          <w:sz w:val="22"/>
          <w:lang w:val="ko-KR" w:eastAsia="ko-KR"/>
        </w:rPr>
      </w:pPr>
      <w:r w:rsidRPr="0026763D">
        <w:rPr>
          <w:rFonts w:hint="eastAsia"/>
          <w:sz w:val="22"/>
          <w:lang w:val="ko-KR" w:eastAsia="ko-KR"/>
        </w:rPr>
        <w:t>성경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예언은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가까운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미래에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어떤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중요한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사건들이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일어날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것인지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알려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준다</w:t>
      </w:r>
    </w:p>
    <w:p w14:paraId="51C7A4DB" w14:textId="77777777" w:rsidR="009D4C0F" w:rsidRPr="0026763D" w:rsidRDefault="00000000">
      <w:pPr>
        <w:pStyle w:val="JWIndent1"/>
        <w:rPr>
          <w:sz w:val="22"/>
          <w:lang w:eastAsia="ko-KR"/>
        </w:rPr>
      </w:pPr>
      <w:r w:rsidRPr="0026763D">
        <w:rPr>
          <w:sz w:val="22"/>
          <w:lang w:eastAsia="ko-KR"/>
        </w:rPr>
        <w:t xml:space="preserve">(1) </w:t>
      </w:r>
      <w:r w:rsidRPr="0026763D">
        <w:rPr>
          <w:rFonts w:hint="eastAsia"/>
          <w:sz w:val="22"/>
          <w:lang w:eastAsia="ko-KR"/>
        </w:rPr>
        <w:t>여호와께서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나라들에게</w:t>
      </w:r>
      <w:r w:rsidRPr="0026763D">
        <w:rPr>
          <w:sz w:val="22"/>
          <w:lang w:eastAsia="ko-KR"/>
        </w:rPr>
        <w:t xml:space="preserve"> “</w:t>
      </w:r>
      <w:r w:rsidRPr="0026763D">
        <w:rPr>
          <w:rFonts w:hint="eastAsia"/>
          <w:sz w:val="22"/>
          <w:lang w:eastAsia="ko-KR"/>
        </w:rPr>
        <w:t>자기들의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왕국을</w:t>
      </w:r>
      <w:r w:rsidRPr="0026763D">
        <w:rPr>
          <w:sz w:val="22"/>
          <w:lang w:eastAsia="ko-KR"/>
        </w:rPr>
        <w:t xml:space="preserve"> [</w:t>
      </w:r>
      <w:r w:rsidRPr="0026763D">
        <w:rPr>
          <w:rFonts w:hint="eastAsia"/>
          <w:sz w:val="22"/>
          <w:lang w:eastAsia="ko-KR"/>
        </w:rPr>
        <w:t>진홍색</w:t>
      </w:r>
      <w:r w:rsidRPr="0026763D">
        <w:rPr>
          <w:sz w:val="22"/>
          <w:lang w:eastAsia="ko-KR"/>
        </w:rPr>
        <w:t xml:space="preserve">] </w:t>
      </w:r>
      <w:r w:rsidRPr="0026763D">
        <w:rPr>
          <w:rFonts w:hint="eastAsia"/>
          <w:sz w:val="22"/>
          <w:lang w:eastAsia="ko-KR"/>
        </w:rPr>
        <w:t>짐승에게</w:t>
      </w:r>
      <w:r w:rsidRPr="0026763D">
        <w:rPr>
          <w:sz w:val="22"/>
          <w:lang w:eastAsia="ko-KR"/>
        </w:rPr>
        <w:t xml:space="preserve"> </w:t>
      </w:r>
      <w:proofErr w:type="spellStart"/>
      <w:r w:rsidRPr="0026763D">
        <w:rPr>
          <w:rFonts w:hint="eastAsia"/>
          <w:sz w:val="22"/>
          <w:lang w:eastAsia="ko-KR"/>
        </w:rPr>
        <w:t>넘겨주</w:t>
      </w:r>
      <w:proofErr w:type="spellEnd"/>
      <w:r w:rsidRPr="0026763D">
        <w:rPr>
          <w:sz w:val="22"/>
          <w:lang w:eastAsia="ko-KR"/>
        </w:rPr>
        <w:t>”</w:t>
      </w:r>
      <w:proofErr w:type="spellStart"/>
      <w:r w:rsidRPr="0026763D">
        <w:rPr>
          <w:rFonts w:hint="eastAsia"/>
          <w:sz w:val="22"/>
          <w:lang w:eastAsia="ko-KR"/>
        </w:rPr>
        <w:t>려는</w:t>
      </w:r>
      <w:proofErr w:type="spellEnd"/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마음을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넣어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주신다</w:t>
      </w:r>
      <w:r w:rsidRPr="0026763D">
        <w:rPr>
          <w:sz w:val="22"/>
          <w:lang w:eastAsia="ko-KR"/>
        </w:rPr>
        <w:t xml:space="preserve"> (</w:t>
      </w:r>
      <w:r w:rsidRPr="0026763D">
        <w:rPr>
          <w:rFonts w:hint="eastAsia"/>
          <w:sz w:val="22"/>
          <w:lang w:eastAsia="ko-KR"/>
        </w:rPr>
        <w:t>계</w:t>
      </w:r>
      <w:r w:rsidRPr="0026763D">
        <w:rPr>
          <w:sz w:val="22"/>
          <w:lang w:eastAsia="ko-KR"/>
        </w:rPr>
        <w:t xml:space="preserve"> 17:16, 17; </w:t>
      </w:r>
      <w:r w:rsidRPr="0026763D">
        <w:rPr>
          <w:rFonts w:hint="eastAsia"/>
          <w:sz w:val="22"/>
          <w:lang w:val="ko-KR" w:eastAsia="ko-KR"/>
        </w:rPr>
        <w:t>「파</w:t>
      </w:r>
      <w:r w:rsidRPr="0026763D">
        <w:rPr>
          <w:sz w:val="22"/>
          <w:lang w:eastAsia="ko-KR"/>
        </w:rPr>
        <w:t>25.11</w:t>
      </w:r>
      <w:r w:rsidRPr="0026763D">
        <w:rPr>
          <w:rFonts w:hint="eastAsia"/>
          <w:sz w:val="22"/>
          <w:lang w:val="ko-KR" w:eastAsia="ko-KR"/>
        </w:rPr>
        <w:t>」</w:t>
      </w:r>
      <w:r w:rsidRPr="0026763D">
        <w:rPr>
          <w:sz w:val="22"/>
          <w:lang w:eastAsia="ko-KR"/>
        </w:rPr>
        <w:t xml:space="preserve"> 31</w:t>
      </w:r>
      <w:r w:rsidRPr="0026763D">
        <w:rPr>
          <w:rFonts w:hint="eastAsia"/>
          <w:sz w:val="22"/>
          <w:lang w:eastAsia="ko-KR"/>
        </w:rPr>
        <w:t>면</w:t>
      </w:r>
      <w:r w:rsidRPr="0026763D">
        <w:rPr>
          <w:sz w:val="22"/>
          <w:lang w:eastAsia="ko-KR"/>
        </w:rPr>
        <w:t xml:space="preserve"> 1-3</w:t>
      </w:r>
      <w:r w:rsidRPr="0026763D">
        <w:rPr>
          <w:rFonts w:hint="eastAsia"/>
          <w:sz w:val="22"/>
          <w:lang w:eastAsia="ko-KR"/>
        </w:rPr>
        <w:t>항</w:t>
      </w:r>
      <w:r w:rsidRPr="0026763D">
        <w:rPr>
          <w:sz w:val="22"/>
          <w:lang w:eastAsia="ko-KR"/>
        </w:rPr>
        <w:t>)</w:t>
      </w:r>
    </w:p>
    <w:p w14:paraId="730C525A" w14:textId="77777777" w:rsidR="009D4C0F" w:rsidRPr="0026763D" w:rsidRDefault="00000000">
      <w:pPr>
        <w:pStyle w:val="JWIndent1"/>
        <w:rPr>
          <w:sz w:val="22"/>
          <w:lang w:eastAsia="ko-KR"/>
        </w:rPr>
      </w:pPr>
      <w:r w:rsidRPr="0026763D">
        <w:rPr>
          <w:sz w:val="22"/>
          <w:lang w:eastAsia="ko-KR"/>
        </w:rPr>
        <w:t>(2)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pacing w:val="-4"/>
          <w:sz w:val="22"/>
          <w:lang w:val="ko-KR" w:eastAsia="ko-KR"/>
        </w:rPr>
        <w:t>국제</w:t>
      </w:r>
      <w:r w:rsidRPr="0026763D">
        <w:rPr>
          <w:spacing w:val="-4"/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pacing w:val="-4"/>
          <w:sz w:val="22"/>
          <w:lang w:val="ko-KR" w:eastAsia="ko-KR"/>
        </w:rPr>
        <w:t>연합</w:t>
      </w:r>
      <w:r w:rsidRPr="0026763D">
        <w:rPr>
          <w:rFonts w:cs="Malgun Gothic" w:hint="eastAsia"/>
          <w:spacing w:val="-4"/>
          <w:sz w:val="22"/>
          <w:lang w:eastAsia="ko-KR"/>
        </w:rPr>
        <w:t>과</w:t>
      </w:r>
      <w:r w:rsidRPr="0026763D">
        <w:rPr>
          <w:rFonts w:cs="Malgun Gothic"/>
          <w:spacing w:val="-4"/>
          <w:sz w:val="22"/>
          <w:lang w:eastAsia="ko-KR"/>
        </w:rPr>
        <w:t xml:space="preserve"> </w:t>
      </w:r>
      <w:r w:rsidRPr="0026763D">
        <w:rPr>
          <w:rFonts w:cs="Malgun Gothic" w:hint="eastAsia"/>
          <w:spacing w:val="-4"/>
          <w:sz w:val="22"/>
          <w:lang w:eastAsia="ko-KR"/>
        </w:rPr>
        <w:t>그를</w:t>
      </w:r>
      <w:r w:rsidRPr="0026763D">
        <w:rPr>
          <w:rFonts w:cs="Malgun Gothic"/>
          <w:spacing w:val="-4"/>
          <w:sz w:val="22"/>
          <w:lang w:eastAsia="ko-KR"/>
        </w:rPr>
        <w:t xml:space="preserve"> </w:t>
      </w:r>
      <w:r w:rsidRPr="0026763D">
        <w:rPr>
          <w:rFonts w:cs="Malgun Gothic" w:hint="eastAsia"/>
          <w:spacing w:val="-4"/>
          <w:sz w:val="22"/>
          <w:lang w:eastAsia="ko-KR"/>
        </w:rPr>
        <w:t>지지하는</w:t>
      </w:r>
      <w:r w:rsidRPr="0026763D">
        <w:rPr>
          <w:rFonts w:cs="Malgun Gothic"/>
          <w:spacing w:val="-4"/>
          <w:sz w:val="22"/>
          <w:lang w:eastAsia="ko-KR"/>
        </w:rPr>
        <w:t xml:space="preserve"> </w:t>
      </w:r>
      <w:r w:rsidRPr="0026763D">
        <w:rPr>
          <w:rFonts w:cs="Malgun Gothic" w:hint="eastAsia"/>
          <w:spacing w:val="-4"/>
          <w:sz w:val="22"/>
          <w:lang w:eastAsia="ko-KR"/>
        </w:rPr>
        <w:t>정부</w:t>
      </w:r>
      <w:r w:rsidRPr="0026763D">
        <w:rPr>
          <w:rFonts w:cs="Malgun Gothic"/>
          <w:spacing w:val="-4"/>
          <w:sz w:val="22"/>
          <w:lang w:eastAsia="ko-KR"/>
        </w:rPr>
        <w:t xml:space="preserve"> </w:t>
      </w:r>
      <w:r w:rsidRPr="0026763D">
        <w:rPr>
          <w:rFonts w:cs="Malgun Gothic" w:hint="eastAsia"/>
          <w:spacing w:val="-4"/>
          <w:sz w:val="22"/>
          <w:lang w:eastAsia="ko-KR"/>
        </w:rPr>
        <w:t>세력들이</w:t>
      </w:r>
      <w:r w:rsidRPr="0026763D">
        <w:rPr>
          <w:spacing w:val="-4"/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pacing w:val="-4"/>
          <w:sz w:val="22"/>
          <w:lang w:val="ko-KR" w:eastAsia="ko-KR"/>
        </w:rPr>
        <w:t>종교</w:t>
      </w:r>
      <w:r w:rsidRPr="0026763D">
        <w:rPr>
          <w:spacing w:val="-4"/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pacing w:val="-4"/>
          <w:sz w:val="22"/>
          <w:lang w:val="ko-KR" w:eastAsia="ko-KR"/>
        </w:rPr>
        <w:t>조직들을</w:t>
      </w:r>
      <w:r w:rsidRPr="0026763D">
        <w:rPr>
          <w:spacing w:val="-4"/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pacing w:val="-4"/>
          <w:sz w:val="22"/>
          <w:lang w:val="ko-KR" w:eastAsia="ko-KR"/>
        </w:rPr>
        <w:t>공격한다</w:t>
      </w:r>
      <w:r w:rsidRPr="0026763D">
        <w:rPr>
          <w:spacing w:val="-4"/>
          <w:sz w:val="22"/>
          <w:lang w:val="ko-KR" w:eastAsia="ko-KR"/>
        </w:rPr>
        <w:t xml:space="preserve"> </w:t>
      </w:r>
      <w:r w:rsidRPr="0026763D">
        <w:rPr>
          <w:spacing w:val="-4"/>
          <w:sz w:val="22"/>
          <w:lang w:eastAsia="ko-KR"/>
        </w:rPr>
        <w:t>(</w:t>
      </w:r>
      <w:r w:rsidRPr="0026763D">
        <w:rPr>
          <w:rFonts w:cs="Malgun Gothic" w:hint="eastAsia"/>
          <w:spacing w:val="-4"/>
          <w:sz w:val="22"/>
          <w:lang w:val="ko-KR" w:eastAsia="ko-KR"/>
        </w:rPr>
        <w:t>계</w:t>
      </w:r>
      <w:r w:rsidRPr="0026763D">
        <w:rPr>
          <w:spacing w:val="-4"/>
          <w:sz w:val="22"/>
          <w:lang w:eastAsia="ko-KR"/>
        </w:rPr>
        <w:t>18:7, 8;</w:t>
      </w:r>
      <w:r w:rsidRPr="0026763D">
        <w:rPr>
          <w:spacing w:val="-4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「파</w:t>
      </w:r>
      <w:r w:rsidRPr="0026763D">
        <w:rPr>
          <w:rFonts w:cs="Arial"/>
          <w:sz w:val="22"/>
          <w:lang w:eastAsia="ko-KR"/>
        </w:rPr>
        <w:t>25.11</w:t>
      </w:r>
      <w:r w:rsidRPr="0026763D">
        <w:rPr>
          <w:rFonts w:hint="eastAsia"/>
          <w:sz w:val="22"/>
          <w:lang w:val="ko-KR" w:eastAsia="ko-KR"/>
        </w:rPr>
        <w:t>」</w:t>
      </w:r>
      <w:r w:rsidRPr="0026763D">
        <w:rPr>
          <w:sz w:val="22"/>
          <w:lang w:eastAsia="ko-KR"/>
        </w:rPr>
        <w:t xml:space="preserve"> 31</w:t>
      </w:r>
      <w:r w:rsidRPr="0026763D">
        <w:rPr>
          <w:rFonts w:hint="eastAsia"/>
          <w:sz w:val="22"/>
          <w:lang w:eastAsia="ko-KR"/>
        </w:rPr>
        <w:t>면</w:t>
      </w:r>
      <w:r w:rsidRPr="0026763D">
        <w:rPr>
          <w:sz w:val="22"/>
          <w:lang w:eastAsia="ko-KR"/>
        </w:rPr>
        <w:t xml:space="preserve"> 4-7</w:t>
      </w:r>
      <w:r w:rsidRPr="0026763D">
        <w:rPr>
          <w:rFonts w:hint="eastAsia"/>
          <w:sz w:val="22"/>
          <w:lang w:eastAsia="ko-KR"/>
        </w:rPr>
        <w:t>항</w:t>
      </w:r>
      <w:r w:rsidRPr="0026763D">
        <w:rPr>
          <w:spacing w:val="-4"/>
          <w:sz w:val="22"/>
          <w:lang w:eastAsia="ko-KR"/>
        </w:rPr>
        <w:t>) [</w:t>
      </w:r>
      <w:r w:rsidRPr="0026763D">
        <w:rPr>
          <w:rFonts w:cs="Malgun Gothic" w:hint="eastAsia"/>
          <w:spacing w:val="-4"/>
          <w:sz w:val="22"/>
          <w:lang w:val="ko-KR" w:eastAsia="ko-KR"/>
        </w:rPr>
        <w:t>시각</w:t>
      </w:r>
      <w:r w:rsidRPr="0026763D">
        <w:rPr>
          <w:spacing w:val="-4"/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pacing w:val="-4"/>
          <w:sz w:val="22"/>
          <w:lang w:val="ko-KR" w:eastAsia="ko-KR"/>
        </w:rPr>
        <w:t>자료</w:t>
      </w:r>
      <w:r w:rsidRPr="0026763D">
        <w:rPr>
          <w:spacing w:val="-4"/>
          <w:sz w:val="22"/>
          <w:lang w:val="ko-KR" w:eastAsia="ko-KR"/>
        </w:rPr>
        <w:t xml:space="preserve"> </w:t>
      </w:r>
      <w:r w:rsidRPr="0026763D">
        <w:rPr>
          <w:spacing w:val="-4"/>
          <w:sz w:val="22"/>
          <w:lang w:eastAsia="ko-KR"/>
        </w:rPr>
        <w:t>1]</w:t>
      </w:r>
    </w:p>
    <w:p w14:paraId="3AC03D02" w14:textId="77777777" w:rsidR="009D4C0F" w:rsidRPr="0026763D" w:rsidRDefault="00000000">
      <w:pPr>
        <w:pStyle w:val="JWIndent1"/>
        <w:rPr>
          <w:sz w:val="22"/>
          <w:lang w:eastAsia="ko-KR"/>
        </w:rPr>
      </w:pPr>
      <w:r w:rsidRPr="0026763D">
        <w:rPr>
          <w:sz w:val="22"/>
          <w:lang w:eastAsia="ko-KR"/>
        </w:rPr>
        <w:t>(3)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나</w:t>
      </w:r>
      <w:r w:rsidRPr="0026763D">
        <w:rPr>
          <w:rFonts w:hint="eastAsia"/>
          <w:sz w:val="22"/>
          <w:lang w:eastAsia="ko-KR"/>
        </w:rPr>
        <w:t>라들이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거짓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종교가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멸망되기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전이나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멸망된 후에</w:t>
      </w:r>
      <w:r w:rsidRPr="0026763D">
        <w:rPr>
          <w:sz w:val="22"/>
          <w:lang w:eastAsia="ko-KR"/>
        </w:rPr>
        <w:t xml:space="preserve"> “</w:t>
      </w:r>
      <w:r w:rsidRPr="0026763D">
        <w:rPr>
          <w:rFonts w:hint="eastAsia"/>
          <w:sz w:val="22"/>
          <w:lang w:eastAsia="ko-KR"/>
        </w:rPr>
        <w:t>평화롭다</w:t>
      </w:r>
      <w:r w:rsidRPr="0026763D">
        <w:rPr>
          <w:sz w:val="22"/>
          <w:lang w:eastAsia="ko-KR"/>
        </w:rPr>
        <w:t xml:space="preserve">, </w:t>
      </w:r>
      <w:r w:rsidRPr="0026763D">
        <w:rPr>
          <w:rFonts w:hint="eastAsia"/>
          <w:sz w:val="22"/>
          <w:lang w:eastAsia="ko-KR"/>
        </w:rPr>
        <w:t>안전하다</w:t>
      </w:r>
      <w:r w:rsidRPr="0026763D">
        <w:rPr>
          <w:sz w:val="22"/>
          <w:lang w:eastAsia="ko-KR"/>
        </w:rPr>
        <w:t>”</w:t>
      </w:r>
      <w:proofErr w:type="spellStart"/>
      <w:r w:rsidRPr="0026763D">
        <w:rPr>
          <w:rFonts w:hint="eastAsia"/>
          <w:sz w:val="22"/>
          <w:lang w:eastAsia="ko-KR"/>
        </w:rPr>
        <w:t>라고</w:t>
      </w:r>
      <w:proofErr w:type="spellEnd"/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선언한다</w:t>
      </w:r>
      <w:r w:rsidRPr="0026763D">
        <w:rPr>
          <w:sz w:val="22"/>
          <w:lang w:eastAsia="ko-KR"/>
        </w:rPr>
        <w:t xml:space="preserve"> (</w:t>
      </w:r>
      <w:proofErr w:type="spellStart"/>
      <w:r w:rsidRPr="0026763D">
        <w:rPr>
          <w:rFonts w:hint="eastAsia"/>
          <w:sz w:val="22"/>
          <w:lang w:eastAsia="ko-KR"/>
        </w:rPr>
        <w:t>살전</w:t>
      </w:r>
      <w:proofErr w:type="spellEnd"/>
      <w:r w:rsidRPr="0026763D">
        <w:rPr>
          <w:sz w:val="22"/>
          <w:lang w:eastAsia="ko-KR"/>
        </w:rPr>
        <w:t xml:space="preserve"> 5:3; </w:t>
      </w:r>
      <w:r w:rsidRPr="0026763D">
        <w:rPr>
          <w:rFonts w:hint="eastAsia"/>
          <w:sz w:val="22"/>
          <w:lang w:val="ko-KR" w:eastAsia="ko-KR"/>
        </w:rPr>
        <w:t>「파</w:t>
      </w:r>
      <w:r w:rsidRPr="0026763D">
        <w:rPr>
          <w:rFonts w:cs="Arial"/>
          <w:sz w:val="22"/>
          <w:lang w:eastAsia="ko-KR"/>
        </w:rPr>
        <w:t>26.02</w:t>
      </w:r>
      <w:r w:rsidRPr="0026763D">
        <w:rPr>
          <w:rFonts w:hint="eastAsia"/>
          <w:sz w:val="22"/>
          <w:lang w:val="ko-KR" w:eastAsia="ko-KR"/>
        </w:rPr>
        <w:t>」</w:t>
      </w:r>
      <w:r w:rsidRPr="0026763D">
        <w:rPr>
          <w:sz w:val="22"/>
          <w:lang w:eastAsia="ko-KR"/>
        </w:rPr>
        <w:t xml:space="preserve"> 30-31</w:t>
      </w:r>
      <w:r w:rsidRPr="0026763D">
        <w:rPr>
          <w:rFonts w:hint="eastAsia"/>
          <w:sz w:val="22"/>
          <w:lang w:eastAsia="ko-KR"/>
        </w:rPr>
        <w:t>면</w:t>
      </w:r>
      <w:r w:rsidRPr="0026763D">
        <w:rPr>
          <w:sz w:val="22"/>
          <w:lang w:eastAsia="ko-KR"/>
        </w:rPr>
        <w:t>)</w:t>
      </w:r>
    </w:p>
    <w:p w14:paraId="7BF1485E" w14:textId="77777777" w:rsidR="009D4C0F" w:rsidRPr="0026763D" w:rsidRDefault="00000000">
      <w:pPr>
        <w:pStyle w:val="JWIndent1"/>
        <w:rPr>
          <w:sz w:val="22"/>
          <w:lang w:eastAsia="ko-KR"/>
        </w:rPr>
      </w:pPr>
      <w:r w:rsidRPr="0026763D">
        <w:rPr>
          <w:sz w:val="22"/>
          <w:lang w:eastAsia="ko-KR"/>
        </w:rPr>
        <w:t xml:space="preserve">(4) </w:t>
      </w:r>
      <w:r w:rsidRPr="0026763D">
        <w:rPr>
          <w:rFonts w:cs="Malgun Gothic" w:hint="eastAsia"/>
          <w:sz w:val="22"/>
          <w:lang w:val="ko-KR" w:eastAsia="ko-KR"/>
        </w:rPr>
        <w:t>나라들의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z w:val="22"/>
          <w:lang w:val="ko-KR" w:eastAsia="ko-KR"/>
        </w:rPr>
        <w:t>연합체가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z w:val="22"/>
          <w:lang w:val="ko-KR" w:eastAsia="ko-KR"/>
        </w:rPr>
        <w:t>하느님께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z w:val="22"/>
          <w:lang w:val="ko-KR" w:eastAsia="ko-KR"/>
        </w:rPr>
        <w:t>순결한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z w:val="22"/>
          <w:lang w:val="ko-KR" w:eastAsia="ko-KR"/>
        </w:rPr>
        <w:t>숭배를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z w:val="22"/>
          <w:lang w:val="ko-KR" w:eastAsia="ko-KR"/>
        </w:rPr>
        <w:t>드리는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z w:val="22"/>
          <w:lang w:val="ko-KR" w:eastAsia="ko-KR"/>
        </w:rPr>
        <w:t>사람들을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z w:val="22"/>
          <w:lang w:val="ko-KR" w:eastAsia="ko-KR"/>
        </w:rPr>
        <w:t>공격한다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sz w:val="22"/>
          <w:lang w:eastAsia="ko-KR"/>
        </w:rPr>
        <w:t>(</w:t>
      </w:r>
      <w:r w:rsidRPr="0026763D">
        <w:rPr>
          <w:rFonts w:cs="Malgun Gothic" w:hint="eastAsia"/>
          <w:sz w:val="22"/>
          <w:lang w:val="ko-KR" w:eastAsia="ko-KR"/>
        </w:rPr>
        <w:t>겔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sz w:val="22"/>
          <w:lang w:eastAsia="ko-KR"/>
        </w:rPr>
        <w:t>38:2, 11;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「파</w:t>
      </w:r>
      <w:r w:rsidRPr="0026763D">
        <w:rPr>
          <w:rFonts w:cs="Arial"/>
          <w:sz w:val="22"/>
          <w:lang w:eastAsia="ko-KR"/>
        </w:rPr>
        <w:t>19.09</w:t>
      </w:r>
      <w:r w:rsidRPr="0026763D">
        <w:rPr>
          <w:rFonts w:hint="eastAsia"/>
          <w:sz w:val="22"/>
          <w:lang w:val="ko-KR" w:eastAsia="ko-KR"/>
        </w:rPr>
        <w:t>」</w:t>
      </w:r>
      <w:r w:rsidRPr="0026763D">
        <w:rPr>
          <w:sz w:val="22"/>
          <w:lang w:eastAsia="ko-KR"/>
        </w:rPr>
        <w:t xml:space="preserve"> 11</w:t>
      </w:r>
      <w:r w:rsidRPr="0026763D">
        <w:rPr>
          <w:rFonts w:hint="eastAsia"/>
          <w:sz w:val="22"/>
          <w:lang w:eastAsia="ko-KR"/>
        </w:rPr>
        <w:t>면</w:t>
      </w:r>
      <w:r w:rsidRPr="0026763D">
        <w:rPr>
          <w:sz w:val="22"/>
          <w:lang w:eastAsia="ko-KR"/>
        </w:rPr>
        <w:t xml:space="preserve"> 13-14</w:t>
      </w:r>
      <w:r w:rsidRPr="0026763D">
        <w:rPr>
          <w:rFonts w:hint="eastAsia"/>
          <w:sz w:val="22"/>
          <w:lang w:eastAsia="ko-KR"/>
        </w:rPr>
        <w:t>항</w:t>
      </w:r>
      <w:r w:rsidRPr="0026763D">
        <w:rPr>
          <w:sz w:val="22"/>
          <w:lang w:eastAsia="ko-KR"/>
        </w:rPr>
        <w:t>) [</w:t>
      </w:r>
      <w:r w:rsidRPr="0026763D">
        <w:rPr>
          <w:rFonts w:cs="Malgun Gothic" w:hint="eastAsia"/>
          <w:sz w:val="22"/>
          <w:lang w:val="ko-KR" w:eastAsia="ko-KR"/>
        </w:rPr>
        <w:t>시각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z w:val="22"/>
          <w:lang w:val="ko-KR" w:eastAsia="ko-KR"/>
        </w:rPr>
        <w:t>자료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sz w:val="22"/>
          <w:lang w:eastAsia="ko-KR"/>
        </w:rPr>
        <w:t>2]</w:t>
      </w:r>
    </w:p>
    <w:p w14:paraId="72724BC3" w14:textId="77777777" w:rsidR="009D4C0F" w:rsidRPr="0026763D" w:rsidRDefault="00000000">
      <w:pPr>
        <w:pStyle w:val="JWIndent1"/>
        <w:rPr>
          <w:sz w:val="22"/>
          <w:lang w:eastAsia="ko-KR"/>
        </w:rPr>
      </w:pPr>
      <w:r w:rsidRPr="0026763D">
        <w:rPr>
          <w:sz w:val="22"/>
          <w:lang w:eastAsia="ko-KR"/>
        </w:rPr>
        <w:t>(5)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z w:val="22"/>
          <w:lang w:val="ko-KR" w:eastAsia="ko-KR"/>
        </w:rPr>
        <w:t>하느님께서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z w:val="22"/>
          <w:lang w:val="ko-KR" w:eastAsia="ko-KR"/>
        </w:rPr>
        <w:t>자신을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z w:val="22"/>
          <w:lang w:val="ko-KR" w:eastAsia="ko-KR"/>
        </w:rPr>
        <w:t>숭배하는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z w:val="22"/>
          <w:lang w:val="ko-KR" w:eastAsia="ko-KR"/>
        </w:rPr>
        <w:t>사람들을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z w:val="22"/>
          <w:lang w:val="ko-KR" w:eastAsia="ko-KR"/>
        </w:rPr>
        <w:t>보호하고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z w:val="22"/>
          <w:lang w:val="ko-KR" w:eastAsia="ko-KR"/>
        </w:rPr>
        <w:t>적들을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z w:val="22"/>
          <w:lang w:val="ko-KR" w:eastAsia="ko-KR"/>
        </w:rPr>
        <w:t>멸망시키신다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sz w:val="22"/>
          <w:lang w:eastAsia="ko-KR"/>
        </w:rPr>
        <w:t>(</w:t>
      </w:r>
      <w:r w:rsidRPr="0026763D">
        <w:rPr>
          <w:rFonts w:cs="Malgun Gothic" w:hint="eastAsia"/>
          <w:sz w:val="22"/>
          <w:lang w:val="ko-KR" w:eastAsia="ko-KR"/>
        </w:rPr>
        <w:t>겔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sz w:val="22"/>
          <w:lang w:eastAsia="ko-KR"/>
        </w:rPr>
        <w:t>38:18;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z w:val="22"/>
          <w:lang w:val="ko-KR" w:eastAsia="ko-KR"/>
        </w:rPr>
        <w:t>계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sz w:val="22"/>
          <w:lang w:eastAsia="ko-KR"/>
        </w:rPr>
        <w:t>16:14, 16;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「파</w:t>
      </w:r>
      <w:r w:rsidRPr="0026763D">
        <w:rPr>
          <w:rFonts w:cs="Arial"/>
          <w:sz w:val="22"/>
          <w:lang w:eastAsia="ko-KR"/>
        </w:rPr>
        <w:t>19.09</w:t>
      </w:r>
      <w:r w:rsidRPr="0026763D">
        <w:rPr>
          <w:rFonts w:hint="eastAsia"/>
          <w:sz w:val="22"/>
          <w:lang w:val="ko-KR" w:eastAsia="ko-KR"/>
        </w:rPr>
        <w:t>」</w:t>
      </w:r>
      <w:r w:rsidRPr="0026763D">
        <w:rPr>
          <w:sz w:val="22"/>
          <w:lang w:eastAsia="ko-KR"/>
        </w:rPr>
        <w:t xml:space="preserve"> 8</w:t>
      </w:r>
      <w:r w:rsidRPr="0026763D">
        <w:rPr>
          <w:rFonts w:hint="eastAsia"/>
          <w:sz w:val="22"/>
          <w:lang w:eastAsia="ko-KR"/>
        </w:rPr>
        <w:t>면</w:t>
      </w:r>
      <w:r w:rsidRPr="0026763D">
        <w:rPr>
          <w:sz w:val="22"/>
          <w:lang w:eastAsia="ko-KR"/>
        </w:rPr>
        <w:t xml:space="preserve"> 3</w:t>
      </w:r>
      <w:r w:rsidRPr="0026763D">
        <w:rPr>
          <w:rFonts w:hint="eastAsia"/>
          <w:sz w:val="22"/>
          <w:lang w:eastAsia="ko-KR"/>
        </w:rPr>
        <w:t>항;</w:t>
      </w:r>
      <w:r w:rsidRPr="0026763D">
        <w:rPr>
          <w:sz w:val="22"/>
          <w:lang w:eastAsia="ko-KR"/>
        </w:rPr>
        <w:t xml:space="preserve"> 9</w:t>
      </w:r>
      <w:r w:rsidRPr="0026763D">
        <w:rPr>
          <w:rFonts w:hint="eastAsia"/>
          <w:sz w:val="22"/>
          <w:lang w:eastAsia="ko-KR"/>
        </w:rPr>
        <w:t>면</w:t>
      </w:r>
      <w:r w:rsidRPr="0026763D">
        <w:rPr>
          <w:sz w:val="22"/>
          <w:lang w:eastAsia="ko-KR"/>
        </w:rPr>
        <w:t xml:space="preserve"> 6</w:t>
      </w:r>
      <w:r w:rsidRPr="0026763D">
        <w:rPr>
          <w:rFonts w:hint="eastAsia"/>
          <w:sz w:val="22"/>
          <w:lang w:eastAsia="ko-KR"/>
        </w:rPr>
        <w:t>항</w:t>
      </w:r>
      <w:r w:rsidRPr="0026763D">
        <w:rPr>
          <w:sz w:val="22"/>
          <w:lang w:eastAsia="ko-KR"/>
        </w:rPr>
        <w:t>) [</w:t>
      </w:r>
      <w:r w:rsidRPr="0026763D">
        <w:rPr>
          <w:rFonts w:cs="Malgun Gothic" w:hint="eastAsia"/>
          <w:sz w:val="22"/>
          <w:lang w:val="ko-KR" w:eastAsia="ko-KR"/>
        </w:rPr>
        <w:t>시각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z w:val="22"/>
          <w:lang w:val="ko-KR" w:eastAsia="ko-KR"/>
        </w:rPr>
        <w:t>자료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sz w:val="22"/>
          <w:lang w:eastAsia="ko-KR"/>
        </w:rPr>
        <w:t>3]</w:t>
      </w:r>
    </w:p>
    <w:p w14:paraId="25D15D5F" w14:textId="77777777" w:rsidR="009D4C0F" w:rsidRPr="0026763D" w:rsidRDefault="00000000">
      <w:pPr>
        <w:pStyle w:val="JWIndent1"/>
        <w:rPr>
          <w:sz w:val="22"/>
          <w:lang w:eastAsia="ko-KR"/>
        </w:rPr>
      </w:pPr>
      <w:r w:rsidRPr="0026763D">
        <w:rPr>
          <w:sz w:val="22"/>
          <w:lang w:eastAsia="ko-KR"/>
        </w:rPr>
        <w:t>(6)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z w:val="22"/>
          <w:lang w:val="ko-KR" w:eastAsia="ko-KR"/>
        </w:rPr>
        <w:t>의로운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z w:val="22"/>
          <w:lang w:val="ko-KR" w:eastAsia="ko-KR"/>
        </w:rPr>
        <w:t>사람들은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z w:val="22"/>
          <w:lang w:val="ko-KR" w:eastAsia="ko-KR"/>
        </w:rPr>
        <w:t>생존하여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z w:val="22"/>
          <w:lang w:val="ko-KR" w:eastAsia="ko-KR"/>
        </w:rPr>
        <w:t>하느님께서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z w:val="22"/>
          <w:lang w:val="ko-KR" w:eastAsia="ko-KR"/>
        </w:rPr>
        <w:t>땅에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z w:val="22"/>
          <w:lang w:val="ko-KR" w:eastAsia="ko-KR"/>
        </w:rPr>
        <w:t>자신의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z w:val="22"/>
          <w:lang w:val="ko-KR" w:eastAsia="ko-KR"/>
        </w:rPr>
        <w:t>목적을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z w:val="22"/>
          <w:lang w:val="ko-KR" w:eastAsia="ko-KR"/>
        </w:rPr>
        <w:t>이루시는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z w:val="22"/>
          <w:lang w:val="ko-KR" w:eastAsia="ko-KR"/>
        </w:rPr>
        <w:t>것을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z w:val="22"/>
          <w:lang w:val="ko-KR" w:eastAsia="ko-KR"/>
        </w:rPr>
        <w:t>보게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z w:val="22"/>
          <w:lang w:val="ko-KR" w:eastAsia="ko-KR"/>
        </w:rPr>
        <w:t>된다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sz w:val="22"/>
          <w:lang w:eastAsia="ko-KR"/>
        </w:rPr>
        <w:t>(</w:t>
      </w:r>
      <w:r w:rsidRPr="0026763D">
        <w:rPr>
          <w:rFonts w:cs="Malgun Gothic" w:hint="eastAsia"/>
          <w:sz w:val="22"/>
          <w:lang w:val="ko-KR" w:eastAsia="ko-KR"/>
        </w:rPr>
        <w:t>시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sz w:val="22"/>
          <w:lang w:eastAsia="ko-KR"/>
        </w:rPr>
        <w:t>37:10, 11;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z w:val="22"/>
          <w:lang w:val="ko-KR" w:eastAsia="ko-KR"/>
        </w:rPr>
        <w:t>계</w:t>
      </w:r>
      <w:r w:rsidRPr="0026763D">
        <w:rPr>
          <w:rFonts w:cs="Cambria"/>
          <w:sz w:val="22"/>
          <w:lang w:val="ko-KR" w:eastAsia="ko-KR"/>
        </w:rPr>
        <w:t xml:space="preserve"> </w:t>
      </w:r>
      <w:r w:rsidRPr="0026763D">
        <w:rPr>
          <w:sz w:val="22"/>
          <w:lang w:eastAsia="ko-KR"/>
        </w:rPr>
        <w:t>21:1-4) [</w:t>
      </w:r>
      <w:r w:rsidRPr="0026763D">
        <w:rPr>
          <w:rFonts w:cs="Malgun Gothic" w:hint="eastAsia"/>
          <w:sz w:val="22"/>
          <w:lang w:val="ko-KR" w:eastAsia="ko-KR"/>
        </w:rPr>
        <w:t>시각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rFonts w:cs="Malgun Gothic" w:hint="eastAsia"/>
          <w:sz w:val="22"/>
          <w:lang w:val="ko-KR" w:eastAsia="ko-KR"/>
        </w:rPr>
        <w:t>자료</w:t>
      </w:r>
      <w:r w:rsidRPr="0026763D">
        <w:rPr>
          <w:sz w:val="22"/>
          <w:lang w:val="ko-KR" w:eastAsia="ko-KR"/>
        </w:rPr>
        <w:t xml:space="preserve"> </w:t>
      </w:r>
      <w:r w:rsidRPr="0026763D">
        <w:rPr>
          <w:sz w:val="22"/>
          <w:lang w:eastAsia="ko-KR"/>
        </w:rPr>
        <w:t>4]</w:t>
      </w:r>
    </w:p>
    <w:p w14:paraId="6BF7BDC8" w14:textId="77777777" w:rsidR="009D4C0F" w:rsidRPr="0026763D" w:rsidRDefault="00000000">
      <w:pPr>
        <w:pStyle w:val="JWHEADING"/>
        <w:keepNext w:val="0"/>
        <w:rPr>
          <w:rFonts w:ascii="KoPubDotum Light" w:eastAsia="KoPubDotum Light" w:hAnsi="KoPubDotum Light" w:cs="Arial"/>
          <w:sz w:val="22"/>
          <w:szCs w:val="22"/>
          <w:lang w:eastAsia="ko-KR"/>
        </w:rPr>
      </w:pPr>
      <w:r w:rsidRPr="0026763D">
        <w:rPr>
          <w:rFonts w:ascii="KoPubDotum Light" w:eastAsia="KoPubDotum Light" w:hAnsi="KoPubDotum Light" w:hint="eastAsia"/>
          <w:sz w:val="22"/>
          <w:szCs w:val="22"/>
          <w:lang w:val="ko-KR" w:eastAsia="ko-KR"/>
        </w:rPr>
        <w:t>가까운</w:t>
      </w:r>
      <w:r w:rsidRPr="0026763D">
        <w:rPr>
          <w:rFonts w:ascii="KoPubDotum Light" w:eastAsia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eastAsia="KoPubDotum Light" w:hAnsi="KoPubDotum Light" w:hint="eastAsia"/>
          <w:sz w:val="22"/>
          <w:szCs w:val="22"/>
          <w:lang w:val="ko-KR" w:eastAsia="ko-KR"/>
        </w:rPr>
        <w:t>미래에</w:t>
      </w:r>
      <w:r w:rsidRPr="0026763D">
        <w:rPr>
          <w:rFonts w:ascii="KoPubDotum Light" w:eastAsia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eastAsia="KoPubDotum Light" w:hAnsi="KoPubDotum Light" w:hint="eastAsia"/>
          <w:sz w:val="22"/>
          <w:szCs w:val="22"/>
          <w:lang w:val="ko-KR" w:eastAsia="ko-KR"/>
        </w:rPr>
        <w:t>있을</w:t>
      </w:r>
      <w:r w:rsidRPr="0026763D">
        <w:rPr>
          <w:rFonts w:ascii="KoPubDotum Light" w:eastAsia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eastAsia="KoPubDotum Light" w:hAnsi="KoPubDotum Light" w:hint="eastAsia"/>
          <w:sz w:val="22"/>
          <w:szCs w:val="22"/>
          <w:lang w:val="ko-KR" w:eastAsia="ko-KR"/>
        </w:rPr>
        <w:t>일들에</w:t>
      </w:r>
      <w:r w:rsidRPr="0026763D">
        <w:rPr>
          <w:rFonts w:ascii="KoPubDotum Light" w:eastAsia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eastAsia="KoPubDotum Light" w:hAnsi="KoPubDotum Light" w:hint="eastAsia"/>
          <w:sz w:val="22"/>
          <w:szCs w:val="22"/>
          <w:lang w:val="ko-KR" w:eastAsia="ko-KR"/>
        </w:rPr>
        <w:t>대비하라</w:t>
      </w:r>
      <w:r w:rsidRPr="0026763D">
        <w:rPr>
          <w:rFonts w:ascii="KoPubDotum Light" w:eastAsia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eastAsia="KoPubDotum Light" w:hAnsi="KoPubDotum Light" w:cs="Arial"/>
          <w:sz w:val="22"/>
          <w:szCs w:val="22"/>
          <w:lang w:eastAsia="ko-KR"/>
        </w:rPr>
        <w:t>(7</w:t>
      </w:r>
      <w:r w:rsidRPr="0026763D">
        <w:rPr>
          <w:rFonts w:ascii="KoPubDotum Light" w:eastAsia="KoPubDotum Light" w:hAnsi="KoPubDotum Light" w:hint="eastAsia"/>
          <w:sz w:val="22"/>
          <w:szCs w:val="22"/>
          <w:lang w:val="ko-KR" w:eastAsia="ko-KR"/>
        </w:rPr>
        <w:t>분</w:t>
      </w:r>
      <w:r w:rsidRPr="0026763D">
        <w:rPr>
          <w:rFonts w:ascii="KoPubDotum Light" w:eastAsia="KoPubDotum Light" w:hAnsi="KoPubDotum Light" w:cs="Arial"/>
          <w:sz w:val="22"/>
          <w:szCs w:val="22"/>
          <w:lang w:eastAsia="ko-KR"/>
        </w:rPr>
        <w:t>)</w:t>
      </w:r>
    </w:p>
    <w:p w14:paraId="1A388B4F" w14:textId="77777777" w:rsidR="009D4C0F" w:rsidRPr="0026763D" w:rsidRDefault="00000000">
      <w:pPr>
        <w:pStyle w:val="JWIndent0"/>
        <w:rPr>
          <w:sz w:val="22"/>
          <w:lang w:eastAsia="ko-KR"/>
        </w:rPr>
      </w:pPr>
      <w:r w:rsidRPr="0026763D">
        <w:rPr>
          <w:rFonts w:hint="eastAsia"/>
          <w:sz w:val="22"/>
          <w:lang w:eastAsia="ko-KR"/>
        </w:rPr>
        <w:t>여호와께서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우리에게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미래에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일어날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일들에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대해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경고해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주시는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이유는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우리가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생존하기를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바라시기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때문이다</w:t>
      </w:r>
      <w:r w:rsidRPr="0026763D">
        <w:rPr>
          <w:sz w:val="22"/>
          <w:lang w:eastAsia="ko-KR"/>
        </w:rPr>
        <w:t xml:space="preserve"> (</w:t>
      </w:r>
      <w:r w:rsidRPr="0026763D">
        <w:rPr>
          <w:rFonts w:hint="eastAsia"/>
          <w:sz w:val="22"/>
          <w:lang w:eastAsia="ko-KR"/>
        </w:rPr>
        <w:t>암</w:t>
      </w:r>
      <w:r w:rsidRPr="0026763D">
        <w:rPr>
          <w:rFonts w:cs="Cambria"/>
          <w:sz w:val="22"/>
          <w:lang w:eastAsia="ko-KR"/>
        </w:rPr>
        <w:t xml:space="preserve"> </w:t>
      </w:r>
      <w:r w:rsidRPr="0026763D">
        <w:rPr>
          <w:sz w:val="22"/>
          <w:lang w:eastAsia="ko-KR"/>
        </w:rPr>
        <w:t xml:space="preserve">3:7; </w:t>
      </w:r>
      <w:proofErr w:type="spellStart"/>
      <w:r w:rsidRPr="0026763D">
        <w:rPr>
          <w:rFonts w:hint="eastAsia"/>
          <w:sz w:val="22"/>
          <w:lang w:eastAsia="ko-KR"/>
        </w:rPr>
        <w:t>벧후</w:t>
      </w:r>
      <w:proofErr w:type="spellEnd"/>
      <w:r w:rsidRPr="0026763D">
        <w:rPr>
          <w:sz w:val="22"/>
          <w:lang w:eastAsia="ko-KR"/>
        </w:rPr>
        <w:t xml:space="preserve"> 3:9)</w:t>
      </w:r>
    </w:p>
    <w:p w14:paraId="06450DAD" w14:textId="77777777" w:rsidR="009D4C0F" w:rsidRPr="0026763D" w:rsidRDefault="00000000">
      <w:pPr>
        <w:pStyle w:val="JWIndent0"/>
        <w:rPr>
          <w:sz w:val="22"/>
          <w:lang w:eastAsia="ko-KR"/>
        </w:rPr>
      </w:pPr>
      <w:r w:rsidRPr="0026763D">
        <w:rPr>
          <w:rFonts w:hint="eastAsia"/>
          <w:sz w:val="22"/>
          <w:lang w:eastAsia="ko-KR"/>
        </w:rPr>
        <w:t>여호와께서는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우리가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지금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어떤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일들을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반드시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해야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하는지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알려</w:t>
      </w:r>
      <w:r w:rsidRPr="0026763D">
        <w:rPr>
          <w:sz w:val="22"/>
          <w:lang w:eastAsia="ko-KR"/>
        </w:rPr>
        <w:t xml:space="preserve"> </w:t>
      </w:r>
      <w:r w:rsidRPr="0026763D">
        <w:rPr>
          <w:rFonts w:hint="eastAsia"/>
          <w:sz w:val="22"/>
          <w:lang w:eastAsia="ko-KR"/>
        </w:rPr>
        <w:t>주신다</w:t>
      </w:r>
      <w:r w:rsidRPr="0026763D">
        <w:rPr>
          <w:sz w:val="22"/>
          <w:lang w:eastAsia="ko-KR"/>
        </w:rPr>
        <w:t xml:space="preserve"> </w:t>
      </w:r>
      <w:r w:rsidRPr="0026763D">
        <w:rPr>
          <w:b/>
          <w:sz w:val="22"/>
          <w:lang w:eastAsia="ko-KR"/>
        </w:rPr>
        <w:t>[</w:t>
      </w:r>
      <w:proofErr w:type="spellStart"/>
      <w:r w:rsidRPr="0026763D">
        <w:rPr>
          <w:rFonts w:hint="eastAsia"/>
          <w:b/>
          <w:sz w:val="22"/>
          <w:lang w:eastAsia="ko-KR"/>
        </w:rPr>
        <w:t>스바냐</w:t>
      </w:r>
      <w:proofErr w:type="spellEnd"/>
      <w:r w:rsidRPr="0026763D">
        <w:rPr>
          <w:b/>
          <w:sz w:val="22"/>
          <w:lang w:eastAsia="ko-KR"/>
        </w:rPr>
        <w:t xml:space="preserve"> 2:2, 3 </w:t>
      </w:r>
      <w:r w:rsidRPr="0026763D">
        <w:rPr>
          <w:rFonts w:hint="eastAsia"/>
          <w:b/>
          <w:sz w:val="22"/>
          <w:lang w:eastAsia="ko-KR"/>
        </w:rPr>
        <w:t>낭독</w:t>
      </w:r>
      <w:r w:rsidRPr="0026763D">
        <w:rPr>
          <w:b/>
          <w:sz w:val="22"/>
          <w:lang w:eastAsia="ko-KR"/>
        </w:rPr>
        <w:t>]</w:t>
      </w:r>
      <w:r w:rsidRPr="0026763D">
        <w:rPr>
          <w:sz w:val="22"/>
          <w:lang w:eastAsia="ko-KR"/>
        </w:rPr>
        <w:t xml:space="preserve"> (</w:t>
      </w:r>
      <w:r w:rsidRPr="0026763D">
        <w:rPr>
          <w:rFonts w:hint="eastAsia"/>
          <w:sz w:val="22"/>
          <w:lang w:eastAsia="ko-KR"/>
        </w:rPr>
        <w:t>「파</w:t>
      </w:r>
      <w:r w:rsidRPr="0026763D">
        <w:rPr>
          <w:sz w:val="22"/>
          <w:lang w:eastAsia="ko-KR"/>
        </w:rPr>
        <w:t>01</w:t>
      </w:r>
      <w:r w:rsidRPr="0026763D">
        <w:rPr>
          <w:rFonts w:hint="eastAsia"/>
          <w:sz w:val="22"/>
          <w:lang w:eastAsia="ko-KR"/>
        </w:rPr>
        <w:t>」</w:t>
      </w:r>
      <w:r w:rsidRPr="0026763D">
        <w:rPr>
          <w:sz w:val="22"/>
          <w:lang w:eastAsia="ko-KR"/>
        </w:rPr>
        <w:t xml:space="preserve"> 2/15 18-19</w:t>
      </w:r>
      <w:r w:rsidRPr="0026763D">
        <w:rPr>
          <w:rFonts w:hint="eastAsia"/>
          <w:sz w:val="22"/>
          <w:lang w:eastAsia="ko-KR"/>
        </w:rPr>
        <w:t>면</w:t>
      </w:r>
      <w:r w:rsidRPr="0026763D">
        <w:rPr>
          <w:sz w:val="22"/>
          <w:lang w:eastAsia="ko-KR"/>
        </w:rPr>
        <w:t xml:space="preserve"> 5-7</w:t>
      </w:r>
      <w:r w:rsidRPr="0026763D">
        <w:rPr>
          <w:rFonts w:hint="eastAsia"/>
          <w:sz w:val="22"/>
          <w:lang w:eastAsia="ko-KR"/>
        </w:rPr>
        <w:t>항</w:t>
      </w:r>
      <w:r w:rsidRPr="0026763D">
        <w:rPr>
          <w:sz w:val="22"/>
          <w:lang w:eastAsia="ko-KR"/>
        </w:rPr>
        <w:t>)</w:t>
      </w:r>
    </w:p>
    <w:p w14:paraId="222A4D43" w14:textId="77777777" w:rsidR="009D4C0F" w:rsidRPr="0026763D" w:rsidRDefault="00000000">
      <w:pPr>
        <w:pStyle w:val="JWIndent1"/>
        <w:rPr>
          <w:rFonts w:cs="Arial"/>
          <w:sz w:val="22"/>
          <w:lang w:eastAsia="ko-KR"/>
        </w:rPr>
      </w:pPr>
      <w:r w:rsidRPr="0026763D">
        <w:rPr>
          <w:rFonts w:cs="Arial"/>
          <w:b/>
          <w:bCs/>
          <w:i/>
          <w:iCs/>
          <w:sz w:val="22"/>
          <w:lang w:eastAsia="ko-KR"/>
        </w:rPr>
        <w:t>“</w:t>
      </w:r>
      <w:r w:rsidRPr="0026763D">
        <w:rPr>
          <w:rFonts w:hint="eastAsia"/>
          <w:b/>
          <w:bCs/>
          <w:i/>
          <w:iCs/>
          <w:sz w:val="22"/>
          <w:lang w:val="ko-KR" w:eastAsia="ko-KR"/>
        </w:rPr>
        <w:t>여호와를</w:t>
      </w:r>
      <w:r w:rsidRPr="0026763D">
        <w:rPr>
          <w:rFonts w:cs="Arial"/>
          <w:b/>
          <w:bCs/>
          <w:i/>
          <w:iCs/>
          <w:sz w:val="22"/>
          <w:lang w:val="ko-KR" w:eastAsia="ko-KR"/>
        </w:rPr>
        <w:t xml:space="preserve"> </w:t>
      </w:r>
      <w:r w:rsidRPr="0026763D">
        <w:rPr>
          <w:rFonts w:hint="eastAsia"/>
          <w:b/>
          <w:bCs/>
          <w:i/>
          <w:iCs/>
          <w:sz w:val="22"/>
          <w:lang w:val="ko-KR" w:eastAsia="ko-KR"/>
        </w:rPr>
        <w:t>찾아라</w:t>
      </w:r>
      <w:r w:rsidRPr="0026763D">
        <w:rPr>
          <w:rFonts w:cs="Arial"/>
          <w:b/>
          <w:bCs/>
          <w:i/>
          <w:iCs/>
          <w:sz w:val="22"/>
          <w:lang w:eastAsia="ko-KR"/>
        </w:rPr>
        <w:t>”</w:t>
      </w:r>
      <w:r w:rsidRPr="0026763D">
        <w:rPr>
          <w:rFonts w:cs="Arial"/>
          <w:sz w:val="22"/>
          <w:lang w:eastAsia="ko-KR"/>
        </w:rPr>
        <w:t>: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그분의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말씀을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연구하고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그분과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가까운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관계를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발전시켜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나가라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cs="Arial"/>
          <w:sz w:val="22"/>
          <w:lang w:eastAsia="ko-KR"/>
        </w:rPr>
        <w:t>(</w:t>
      </w:r>
      <w:proofErr w:type="spellStart"/>
      <w:r w:rsidRPr="0026763D">
        <w:rPr>
          <w:rFonts w:hint="eastAsia"/>
          <w:sz w:val="22"/>
          <w:lang w:val="ko-KR" w:eastAsia="ko-KR"/>
        </w:rPr>
        <w:t>딤전</w:t>
      </w:r>
      <w:proofErr w:type="spellEnd"/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cs="Arial"/>
          <w:sz w:val="22"/>
          <w:lang w:eastAsia="ko-KR"/>
        </w:rPr>
        <w:t>2:3, 4;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약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cs="Arial"/>
          <w:sz w:val="22"/>
          <w:lang w:eastAsia="ko-KR"/>
        </w:rPr>
        <w:t>4:8)</w:t>
      </w:r>
    </w:p>
    <w:p w14:paraId="4BE2CBA5" w14:textId="77777777" w:rsidR="009D4C0F" w:rsidRPr="0026763D" w:rsidRDefault="00000000">
      <w:pPr>
        <w:pStyle w:val="JWIndent1"/>
        <w:rPr>
          <w:rFonts w:cs="Arial"/>
          <w:sz w:val="22"/>
          <w:lang w:eastAsia="ko-KR"/>
        </w:rPr>
      </w:pPr>
      <w:r w:rsidRPr="0026763D">
        <w:rPr>
          <w:rFonts w:cs="Arial"/>
          <w:b/>
          <w:bCs/>
          <w:i/>
          <w:iCs/>
          <w:sz w:val="22"/>
          <w:lang w:eastAsia="ko-KR"/>
        </w:rPr>
        <w:t>“</w:t>
      </w:r>
      <w:r w:rsidRPr="0026763D">
        <w:rPr>
          <w:rFonts w:hint="eastAsia"/>
          <w:b/>
          <w:bCs/>
          <w:i/>
          <w:iCs/>
          <w:sz w:val="22"/>
          <w:lang w:val="ko-KR" w:eastAsia="ko-KR"/>
        </w:rPr>
        <w:t>의를</w:t>
      </w:r>
      <w:r w:rsidRPr="0026763D">
        <w:rPr>
          <w:rFonts w:cs="Arial"/>
          <w:b/>
          <w:bCs/>
          <w:i/>
          <w:iCs/>
          <w:sz w:val="22"/>
          <w:lang w:val="ko-KR" w:eastAsia="ko-KR"/>
        </w:rPr>
        <w:t xml:space="preserve"> </w:t>
      </w:r>
      <w:r w:rsidRPr="0026763D">
        <w:rPr>
          <w:rFonts w:hint="eastAsia"/>
          <w:b/>
          <w:bCs/>
          <w:i/>
          <w:iCs/>
          <w:sz w:val="22"/>
          <w:lang w:val="ko-KR" w:eastAsia="ko-KR"/>
        </w:rPr>
        <w:t>찾아라</w:t>
      </w:r>
      <w:r w:rsidRPr="0026763D">
        <w:rPr>
          <w:rFonts w:cs="Arial"/>
          <w:b/>
          <w:bCs/>
          <w:i/>
          <w:iCs/>
          <w:sz w:val="22"/>
          <w:lang w:eastAsia="ko-KR"/>
        </w:rPr>
        <w:t>”</w:t>
      </w:r>
      <w:r w:rsidRPr="0026763D">
        <w:rPr>
          <w:rFonts w:cs="Arial"/>
          <w:sz w:val="22"/>
          <w:lang w:eastAsia="ko-KR"/>
        </w:rPr>
        <w:t>: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옳고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그른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것에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관한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하느님의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표준을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배우고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적용하라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cs="Arial"/>
          <w:sz w:val="22"/>
          <w:lang w:eastAsia="ko-KR"/>
        </w:rPr>
        <w:t>(</w:t>
      </w:r>
      <w:r w:rsidRPr="0026763D">
        <w:rPr>
          <w:rFonts w:hint="eastAsia"/>
          <w:sz w:val="22"/>
          <w:lang w:val="ko-KR" w:eastAsia="ko-KR"/>
        </w:rPr>
        <w:t>롬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cs="Arial"/>
          <w:sz w:val="22"/>
          <w:lang w:eastAsia="ko-KR"/>
        </w:rPr>
        <w:t>12:9)</w:t>
      </w:r>
    </w:p>
    <w:p w14:paraId="56AB5DA5" w14:textId="77777777" w:rsidR="009D4C0F" w:rsidRPr="0026763D" w:rsidRDefault="00000000">
      <w:pPr>
        <w:pStyle w:val="JWIndent1"/>
        <w:rPr>
          <w:rFonts w:cs="Arial"/>
          <w:sz w:val="22"/>
          <w:lang w:eastAsia="ko-KR"/>
        </w:rPr>
      </w:pPr>
      <w:r w:rsidRPr="0026763D">
        <w:rPr>
          <w:rFonts w:cs="Arial"/>
          <w:b/>
          <w:bCs/>
          <w:i/>
          <w:iCs/>
          <w:sz w:val="22"/>
          <w:lang w:eastAsia="ko-KR"/>
        </w:rPr>
        <w:t>“</w:t>
      </w:r>
      <w:r w:rsidRPr="0026763D">
        <w:rPr>
          <w:rFonts w:hint="eastAsia"/>
          <w:b/>
          <w:bCs/>
          <w:i/>
          <w:iCs/>
          <w:sz w:val="22"/>
          <w:lang w:val="ko-KR" w:eastAsia="ko-KR"/>
        </w:rPr>
        <w:t>온유를</w:t>
      </w:r>
      <w:r w:rsidRPr="0026763D">
        <w:rPr>
          <w:rFonts w:cs="Arial"/>
          <w:b/>
          <w:bCs/>
          <w:i/>
          <w:iCs/>
          <w:sz w:val="22"/>
          <w:lang w:val="ko-KR" w:eastAsia="ko-KR"/>
        </w:rPr>
        <w:t xml:space="preserve"> </w:t>
      </w:r>
      <w:r w:rsidRPr="0026763D">
        <w:rPr>
          <w:rFonts w:hint="eastAsia"/>
          <w:b/>
          <w:bCs/>
          <w:i/>
          <w:iCs/>
          <w:sz w:val="22"/>
          <w:lang w:val="ko-KR" w:eastAsia="ko-KR"/>
        </w:rPr>
        <w:t>찾아라</w:t>
      </w:r>
      <w:r w:rsidRPr="0026763D">
        <w:rPr>
          <w:rFonts w:cs="Arial"/>
          <w:b/>
          <w:bCs/>
          <w:i/>
          <w:iCs/>
          <w:sz w:val="22"/>
          <w:lang w:eastAsia="ko-KR"/>
        </w:rPr>
        <w:t>”</w:t>
      </w:r>
      <w:r w:rsidRPr="0026763D">
        <w:rPr>
          <w:rFonts w:cs="Arial"/>
          <w:sz w:val="22"/>
          <w:lang w:eastAsia="ko-KR"/>
        </w:rPr>
        <w:t>: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겸손하게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여호와께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순종하라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cs="Arial"/>
          <w:sz w:val="22"/>
          <w:lang w:eastAsia="ko-KR"/>
        </w:rPr>
        <w:t>(</w:t>
      </w:r>
      <w:r w:rsidRPr="0026763D">
        <w:rPr>
          <w:rFonts w:hint="eastAsia"/>
          <w:sz w:val="22"/>
          <w:lang w:val="ko-KR" w:eastAsia="ko-KR"/>
        </w:rPr>
        <w:t>잠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cs="Arial"/>
          <w:sz w:val="22"/>
          <w:lang w:eastAsia="ko-KR"/>
        </w:rPr>
        <w:t>3:5, 6)</w:t>
      </w:r>
    </w:p>
    <w:p w14:paraId="07346194" w14:textId="77777777" w:rsidR="009D4C0F" w:rsidRPr="0026763D" w:rsidRDefault="00000000">
      <w:pPr>
        <w:pStyle w:val="JWIndent0"/>
        <w:rPr>
          <w:rFonts w:cs="Arial"/>
          <w:sz w:val="22"/>
          <w:lang w:eastAsia="ko-KR"/>
        </w:rPr>
      </w:pPr>
      <w:r w:rsidRPr="0026763D">
        <w:rPr>
          <w:rFonts w:hint="eastAsia"/>
          <w:sz w:val="22"/>
          <w:lang w:val="ko-KR" w:eastAsia="ko-KR"/>
        </w:rPr>
        <w:lastRenderedPageBreak/>
        <w:t>당신이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지금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여호와를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산성으로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삼는다면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앞으로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영원한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생명을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누릴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수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hint="eastAsia"/>
          <w:sz w:val="22"/>
          <w:lang w:val="ko-KR" w:eastAsia="ko-KR"/>
        </w:rPr>
        <w:t>있다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cs="Arial"/>
          <w:sz w:val="22"/>
          <w:lang w:eastAsia="ko-KR"/>
        </w:rPr>
        <w:t>(</w:t>
      </w:r>
      <w:r w:rsidRPr="0026763D">
        <w:rPr>
          <w:rFonts w:hint="eastAsia"/>
          <w:sz w:val="22"/>
          <w:lang w:val="ko-KR" w:eastAsia="ko-KR"/>
        </w:rPr>
        <w:t>시</w:t>
      </w:r>
      <w:r w:rsidRPr="0026763D">
        <w:rPr>
          <w:rFonts w:cs="Arial"/>
          <w:sz w:val="22"/>
          <w:lang w:val="ko-KR" w:eastAsia="ko-KR"/>
        </w:rPr>
        <w:t xml:space="preserve"> </w:t>
      </w:r>
      <w:r w:rsidRPr="0026763D">
        <w:rPr>
          <w:rFonts w:cs="Arial"/>
          <w:sz w:val="22"/>
          <w:lang w:eastAsia="ko-KR"/>
        </w:rPr>
        <w:t>91:2, 14-16)</w:t>
      </w:r>
    </w:p>
    <w:p w14:paraId="7F902E0C" w14:textId="77777777" w:rsidR="009D4C0F" w:rsidRPr="0026763D" w:rsidRDefault="00000000">
      <w:pPr>
        <w:pStyle w:val="JWNote"/>
        <w:rPr>
          <w:rFonts w:ascii="KoPubDotum Light" w:hAnsi="KoPubDotum Light" w:cs="Arial"/>
          <w:sz w:val="22"/>
          <w:szCs w:val="22"/>
          <w:lang w:eastAsia="ko-KR"/>
        </w:rPr>
      </w:pPr>
      <w:r w:rsidRPr="0026763D">
        <w:rPr>
          <w:rFonts w:ascii="KoPubDotum Light" w:hAnsi="KoPubDotum Light" w:cs="Arial"/>
          <w:sz w:val="22"/>
          <w:szCs w:val="22"/>
          <w:lang w:eastAsia="ko-KR"/>
        </w:rPr>
        <w:t>[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골자에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밀접히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고착하고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각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부분에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표시된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시간을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지켜야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한다</w:t>
      </w:r>
      <w:r w:rsidRPr="0026763D">
        <w:rPr>
          <w:rFonts w:ascii="KoPubDotum Light" w:hAnsi="KoPubDotum Light" w:cs="Arial"/>
          <w:sz w:val="22"/>
          <w:szCs w:val="22"/>
          <w:lang w:eastAsia="ko-KR"/>
        </w:rPr>
        <w:t>.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참조된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성구를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모두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낭독하거나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설명할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필요는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없다</w:t>
      </w:r>
      <w:r w:rsidRPr="0026763D">
        <w:rPr>
          <w:rFonts w:ascii="KoPubDotum Light" w:hAnsi="KoPubDotum Light" w:cs="Arial"/>
          <w:sz w:val="22"/>
          <w:szCs w:val="22"/>
          <w:lang w:eastAsia="ko-KR"/>
        </w:rPr>
        <w:t>.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「공개 강연 연사 유의 사항」(</w:t>
      </w:r>
      <w:r w:rsidRPr="0026763D">
        <w:rPr>
          <w:rFonts w:ascii="KoPubDotum Light" w:hAnsi="KoPubDotum Light"/>
          <w:sz w:val="22"/>
          <w:szCs w:val="22"/>
          <w:lang w:val="ko-KR" w:eastAsia="ko-KR"/>
        </w:rPr>
        <w:t>S-141)</w:t>
      </w:r>
      <w:r w:rsidRPr="0026763D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6763D">
        <w:rPr>
          <w:rFonts w:ascii="KoPubDotum Light" w:hAnsi="KoPubDotum Light" w:hint="eastAsia"/>
          <w:sz w:val="22"/>
          <w:szCs w:val="22"/>
          <w:lang w:val="ko-KR" w:eastAsia="ko-KR"/>
        </w:rPr>
        <w:t>참조</w:t>
      </w:r>
      <w:r w:rsidRPr="0026763D">
        <w:rPr>
          <w:rFonts w:ascii="KoPubDotum Light" w:hAnsi="KoPubDotum Light" w:cs="Arial"/>
          <w:sz w:val="22"/>
          <w:szCs w:val="22"/>
          <w:lang w:eastAsia="ko-KR"/>
        </w:rPr>
        <w:t>]</w:t>
      </w:r>
    </w:p>
    <w:p w14:paraId="594386E8" w14:textId="77777777" w:rsidR="009D4C0F" w:rsidRPr="0026763D" w:rsidRDefault="00000000">
      <w:pPr>
        <w:pStyle w:val="JWTOTALTIME"/>
        <w:keepNext w:val="0"/>
        <w:rPr>
          <w:rFonts w:ascii="KoPubDotum Light" w:hAnsi="KoPubDotum Light"/>
          <w:lang w:val="ko-KR" w:eastAsia="ko-KR"/>
        </w:rPr>
      </w:pPr>
      <w:r w:rsidRPr="0026763D">
        <w:rPr>
          <w:rFonts w:ascii="KoPubDotum Light" w:hAnsi="KoPubDotum Light"/>
          <w:lang w:eastAsia="ko-KR"/>
        </w:rPr>
        <w:t>30</w:t>
      </w:r>
      <w:r w:rsidRPr="0026763D">
        <w:rPr>
          <w:rFonts w:ascii="KoPubDotum Light" w:hAnsi="KoPubDotum Light" w:cs="Malgun Gothic" w:hint="eastAsia"/>
          <w:lang w:val="ko-KR" w:eastAsia="ko-KR"/>
        </w:rPr>
        <w:t>분에</w:t>
      </w:r>
      <w:r w:rsidRPr="0026763D">
        <w:rPr>
          <w:rFonts w:ascii="KoPubDotum Light" w:hAnsi="KoPubDotum Light"/>
          <w:lang w:val="ko-KR" w:eastAsia="ko-KR"/>
        </w:rPr>
        <w:t xml:space="preserve"> </w:t>
      </w:r>
      <w:r w:rsidRPr="0026763D">
        <w:rPr>
          <w:rFonts w:ascii="KoPubDotum Light" w:hAnsi="KoPubDotum Light" w:cs="Malgun Gothic" w:hint="eastAsia"/>
          <w:lang w:val="ko-KR" w:eastAsia="ko-KR"/>
        </w:rPr>
        <w:t>다룰</w:t>
      </w:r>
      <w:r w:rsidRPr="0026763D">
        <w:rPr>
          <w:rFonts w:ascii="KoPubDotum Light" w:hAnsi="KoPubDotum Light"/>
          <w:lang w:val="ko-KR" w:eastAsia="ko-KR"/>
        </w:rPr>
        <w:t xml:space="preserve"> </w:t>
      </w:r>
      <w:r w:rsidRPr="0026763D">
        <w:rPr>
          <w:rFonts w:ascii="KoPubDotum Light" w:hAnsi="KoPubDotum Light" w:cs="Malgun Gothic" w:hint="eastAsia"/>
          <w:lang w:val="ko-KR" w:eastAsia="ko-KR"/>
        </w:rPr>
        <w:t>것</w:t>
      </w:r>
    </w:p>
    <w:p w14:paraId="0E9B5890" w14:textId="77777777" w:rsidR="009D4C0F" w:rsidRPr="0026763D" w:rsidRDefault="00000000">
      <w:pPr>
        <w:pStyle w:val="JWCopyright"/>
        <w:keepNext w:val="0"/>
        <w:rPr>
          <w:lang w:eastAsia="ko-KR"/>
        </w:rPr>
      </w:pPr>
      <w:r w:rsidRPr="0026763D">
        <w:rPr>
          <w:lang w:eastAsia="ko-KR"/>
        </w:rPr>
        <w:t>© 2026 Watch Tower Bible and Tract Society of Pennsylvania</w:t>
      </w:r>
    </w:p>
    <w:p w14:paraId="78A13D76" w14:textId="77777777" w:rsidR="009D4C0F" w:rsidRPr="0026763D" w:rsidRDefault="00000000">
      <w:pPr>
        <w:pStyle w:val="JWMnemonic"/>
        <w:rPr>
          <w:lang w:eastAsia="ko-KR"/>
        </w:rPr>
      </w:pPr>
      <w:r w:rsidRPr="0026763D">
        <w:rPr>
          <w:lang w:eastAsia="ko-KR"/>
        </w:rPr>
        <w:t>S-34-KO No. 40 1/26</w:t>
      </w:r>
    </w:p>
    <w:sectPr w:rsidR="009D4C0F" w:rsidRPr="0026763D" w:rsidSect="0026763D">
      <w:headerReference w:type="default" r:id="rId8"/>
      <w:pgSz w:w="11907" w:h="16839" w:code="9"/>
      <w:pgMar w:top="1077" w:right="1134" w:bottom="964" w:left="1134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F51EEA" w14:textId="77777777" w:rsidR="00092CB6" w:rsidRDefault="00092CB6">
      <w:r>
        <w:separator/>
      </w:r>
    </w:p>
  </w:endnote>
  <w:endnote w:type="continuationSeparator" w:id="0">
    <w:p w14:paraId="4DD25EB0" w14:textId="77777777" w:rsidR="00092CB6" w:rsidRDefault="00092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oPubDotum Light">
    <w:panose1 w:val="00000300000000000000"/>
    <w:charset w:val="81"/>
    <w:family w:val="auto"/>
    <w:pitch w:val="variable"/>
    <w:sig w:usb0="800002A7" w:usb1="29D7FCFB" w:usb2="00000010" w:usb3="00000000" w:csb0="00080001" w:csb1="00000000"/>
  </w:font>
  <w:font w:name="KoPubDotum Bold">
    <w:panose1 w:val="00000800000000000000"/>
    <w:charset w:val="81"/>
    <w:family w:val="auto"/>
    <w:pitch w:val="variable"/>
    <w:sig w:usb0="800002A7" w:usb1="29D7FCFB" w:usb2="00000010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PS Bookman WTS">
    <w:panose1 w:val="02000508070000020004"/>
    <w:charset w:val="00"/>
    <w:family w:val="auto"/>
    <w:pitch w:val="variable"/>
    <w:sig w:usb0="A1002AFF" w:usb1="5000004B" w:usb2="00000000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D3E35" w14:textId="77777777" w:rsidR="00092CB6" w:rsidRDefault="00092CB6">
      <w:r>
        <w:separator/>
      </w:r>
    </w:p>
  </w:footnote>
  <w:footnote w:type="continuationSeparator" w:id="0">
    <w:p w14:paraId="35988FF2" w14:textId="77777777" w:rsidR="00092CB6" w:rsidRDefault="00092C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B312C" w14:textId="77777777" w:rsidR="009D4C0F" w:rsidRPr="0026763D" w:rsidRDefault="00000000">
    <w:pPr>
      <w:pStyle w:val="JWPage2TitleWithNumber"/>
      <w:tabs>
        <w:tab w:val="left" w:pos="9091"/>
      </w:tabs>
      <w:ind w:left="1411" w:hanging="1411"/>
      <w:rPr>
        <w:rFonts w:ascii="KoPubDotum Light" w:hAnsi="KoPubDotum Light"/>
        <w:lang w:eastAsia="ko-KR"/>
      </w:rPr>
    </w:pPr>
    <w:r w:rsidRPr="0026763D">
      <w:rPr>
        <w:rFonts w:ascii="KoPubDotum Light" w:hAnsi="KoPubDotum Light" w:hint="eastAsia"/>
        <w:lang w:eastAsia="ko-KR"/>
      </w:rPr>
      <w:t>제4</w:t>
    </w:r>
    <w:r w:rsidRPr="0026763D">
      <w:rPr>
        <w:rFonts w:ascii="KoPubDotum Light" w:hAnsi="KoPubDotum Light"/>
        <w:lang w:eastAsia="ko-KR"/>
      </w:rPr>
      <w:t>0</w:t>
    </w:r>
    <w:r w:rsidRPr="0026763D">
      <w:rPr>
        <w:rFonts w:ascii="KoPubDotum Light" w:hAnsi="KoPubDotum Light" w:hint="eastAsia"/>
        <w:lang w:eastAsia="ko-KR"/>
      </w:rPr>
      <w:t>번</w:t>
    </w:r>
    <w:r w:rsidRPr="0026763D">
      <w:rPr>
        <w:rFonts w:ascii="KoPubDotum Light" w:hAnsi="KoPubDotum Light"/>
        <w:lang w:eastAsia="ko-KR"/>
      </w:rPr>
      <w:tab/>
    </w:r>
    <w:r w:rsidRPr="0026763D">
      <w:rPr>
        <w:rFonts w:ascii="KoPubDotum Light" w:hAnsi="KoPubDotum Light" w:hint="eastAsia"/>
        <w:lang w:eastAsia="ko-KR"/>
      </w:rPr>
      <w:t>가까운 미래에 일어날 일</w:t>
    </w:r>
    <w:r w:rsidRPr="0026763D">
      <w:rPr>
        <w:rFonts w:ascii="KoPubDotum Light" w:hAnsi="KoPubDotum Light"/>
        <w:lang w:eastAsia="ko-KR"/>
      </w:rPr>
      <w:tab/>
    </w:r>
    <w:r w:rsidRPr="0026763D">
      <w:rPr>
        <w:rFonts w:ascii="KoPubDotum Light" w:hAnsi="KoPubDotum Light"/>
      </w:rPr>
      <w:fldChar w:fldCharType="begin"/>
    </w:r>
    <w:r w:rsidRPr="0026763D">
      <w:rPr>
        <w:rFonts w:ascii="KoPubDotum Light" w:hAnsi="KoPubDotum Light"/>
        <w:lang w:eastAsia="ko-KR"/>
      </w:rPr>
      <w:instrText xml:space="preserve"> PAGE   \* MERGEFORMAT </w:instrText>
    </w:r>
    <w:r w:rsidRPr="0026763D">
      <w:rPr>
        <w:rFonts w:ascii="KoPubDotum Light" w:hAnsi="KoPubDotum Light"/>
      </w:rPr>
      <w:fldChar w:fldCharType="separate"/>
    </w:r>
    <w:r w:rsidRPr="0026763D">
      <w:rPr>
        <w:rFonts w:ascii="KoPubDotum Light" w:hAnsi="KoPubDotum Light"/>
        <w:lang w:eastAsia="ko-KR"/>
      </w:rPr>
      <w:t>#</w:t>
    </w:r>
    <w:r w:rsidRPr="0026763D">
      <w:rPr>
        <w:rFonts w:ascii="KoPubDotum Light" w:hAnsi="KoPubDotum Light"/>
        <w:noProof/>
      </w:rPr>
      <w:fldChar w:fldCharType="end"/>
    </w:r>
    <w:r w:rsidRPr="0026763D">
      <w:rPr>
        <w:rFonts w:ascii="KoPubDotum Light" w:hAnsi="KoPubDotum Light" w:hint="eastAsia"/>
        <w:noProof/>
        <w:lang w:eastAsia="ko-KR"/>
      </w:rPr>
      <w:t>면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CA790E"/>
    <w:multiLevelType w:val="hybridMultilevel"/>
    <w:tmpl w:val="4E9C2302"/>
    <w:lvl w:ilvl="0" w:tplc="3C4EF124">
      <w:start w:val="1"/>
      <w:numFmt w:val="bullet"/>
      <w:pStyle w:val="JWPar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num w:numId="1" w16cid:durableId="375352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attachedTemplate r:id="rId1"/>
  <w:defaultTabStop w:val="720"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balanceSingleByteDoubleByteWidth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C0F"/>
    <w:rsid w:val="00092CB6"/>
    <w:rsid w:val="0026763D"/>
    <w:rsid w:val="009D4C0F"/>
    <w:rsid w:val="00A27FD9"/>
    <w:rsid w:val="00FA44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AF69A"/>
  <w15:docId w15:val="{21A65AC7-7405-4D0D-9858-8B60438C9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Theme="minorHAnsi" w:eastAsia="Times New Roman" w:hAnsiTheme="minorHAnsi" w:cs="Times New Roman"/>
      <w:sz w:val="24"/>
      <w:szCs w:val="20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  <w:rPr>
      <w:rFonts w:ascii="Calibri" w:hAnsi="Calibri"/>
    </w:rPr>
  </w:style>
  <w:style w:type="paragraph" w:customStyle="1" w:styleId="JWNormal">
    <w:name w:val="JW Normal"/>
    <w:link w:val="JWNormalChar"/>
    <w:qFormat/>
    <w:pPr>
      <w:spacing w:after="0" w:line="240" w:lineRule="auto"/>
    </w:pPr>
    <w:rPr>
      <w:rFonts w:ascii="Calibri" w:eastAsia="KoPubDotum Light" w:hAnsi="Calibri" w:cs="Calibri"/>
      <w:sz w:val="25"/>
      <w:szCs w:val="24"/>
      <w:lang w:eastAsia="zh-CN"/>
    </w:rPr>
  </w:style>
  <w:style w:type="paragraph" w:customStyle="1" w:styleId="JWCopyright">
    <w:name w:val="JW Copyright"/>
    <w:basedOn w:val="JWNormal"/>
    <w:next w:val="JWMnemonic"/>
    <w:link w:val="JWCopyrightChar"/>
    <w:qFormat/>
    <w:pPr>
      <w:keepNext/>
      <w:tabs>
        <w:tab w:val="right" w:pos="9639"/>
      </w:tabs>
      <w:spacing w:before="60"/>
    </w:pPr>
    <w:rPr>
      <w:sz w:val="20"/>
    </w:rPr>
  </w:style>
  <w:style w:type="paragraph" w:customStyle="1" w:styleId="JWHEADING">
    <w:name w:val="JW HEADING"/>
    <w:basedOn w:val="JWNormal"/>
    <w:next w:val="JWIndent0"/>
    <w:link w:val="JWHEADINGChar"/>
    <w:qFormat/>
    <w:pPr>
      <w:keepNext/>
      <w:spacing w:before="240"/>
      <w:ind w:left="142" w:hanging="142"/>
    </w:pPr>
    <w:rPr>
      <w:rFonts w:eastAsia="KoPubDotum Bold"/>
      <w:b/>
      <w:bCs/>
      <w:u w:color="000000"/>
    </w:rPr>
  </w:style>
  <w:style w:type="paragraph" w:customStyle="1" w:styleId="JWHEADINGVIDEO">
    <w:name w:val="JW HEADING VIDEO"/>
    <w:basedOn w:val="JWHEADING"/>
    <w:next w:val="JWHEADING"/>
    <w:link w:val="JWHEADINGVIDEOChar"/>
    <w:qFormat/>
    <w:pPr>
      <w:keepNext w:val="0"/>
    </w:pPr>
  </w:style>
  <w:style w:type="paragraph" w:customStyle="1" w:styleId="JWIndent0">
    <w:name w:val="JW Indent 0"/>
    <w:basedOn w:val="JWNormal"/>
    <w:link w:val="JWIndent0Char"/>
    <w:qFormat/>
    <w:pPr>
      <w:spacing w:before="60"/>
      <w:ind w:left="142" w:hanging="142"/>
    </w:pPr>
    <w:rPr>
      <w:rFonts w:ascii="KoPubDotum Light" w:hAnsi="KoPubDotum Light" w:cs="KoPubDotum Light"/>
      <w:szCs w:val="22"/>
    </w:rPr>
  </w:style>
  <w:style w:type="paragraph" w:customStyle="1" w:styleId="JWIndent0Video">
    <w:name w:val="JW Indent 0 Video"/>
    <w:basedOn w:val="JWNormal"/>
    <w:next w:val="JWIndent0"/>
    <w:link w:val="JWIndent0VideoChar"/>
    <w:qFormat/>
    <w:pPr>
      <w:spacing w:before="240" w:after="240"/>
      <w:ind w:left="142" w:hanging="142"/>
    </w:pPr>
  </w:style>
  <w:style w:type="paragraph" w:customStyle="1" w:styleId="JWIndent1">
    <w:name w:val="JW Indent 1"/>
    <w:basedOn w:val="JWIndent0"/>
    <w:link w:val="JWIndent1Char"/>
    <w:qFormat/>
    <w:pPr>
      <w:ind w:left="426"/>
    </w:pPr>
  </w:style>
  <w:style w:type="paragraph" w:customStyle="1" w:styleId="JWIndent2">
    <w:name w:val="JW Indent 2"/>
    <w:basedOn w:val="JWIndent0"/>
    <w:link w:val="JWIndent2Char"/>
    <w:qFormat/>
    <w:pPr>
      <w:ind w:left="709"/>
    </w:pPr>
  </w:style>
  <w:style w:type="paragraph" w:customStyle="1" w:styleId="JWIndent3">
    <w:name w:val="JW Indent 3"/>
    <w:basedOn w:val="JWIndent0"/>
    <w:link w:val="JWIndent3Char"/>
    <w:qFormat/>
    <w:pPr>
      <w:ind w:left="993"/>
    </w:pPr>
  </w:style>
  <w:style w:type="paragraph" w:customStyle="1" w:styleId="JWIndent4">
    <w:name w:val="JW Indent 4"/>
    <w:basedOn w:val="JWIndent0"/>
    <w:link w:val="JWIndent4Char"/>
    <w:qFormat/>
    <w:pPr>
      <w:ind w:left="1276"/>
    </w:pPr>
  </w:style>
  <w:style w:type="paragraph" w:customStyle="1" w:styleId="JWIndent5">
    <w:name w:val="JW Indent 5"/>
    <w:basedOn w:val="JWIndent0"/>
    <w:link w:val="JWIndent5Char"/>
    <w:qFormat/>
    <w:pPr>
      <w:ind w:left="1560"/>
    </w:pPr>
  </w:style>
  <w:style w:type="paragraph" w:customStyle="1" w:styleId="JWMnemonic">
    <w:name w:val="JW Mnemonic"/>
    <w:basedOn w:val="JWNormal"/>
    <w:next w:val="JWNormal"/>
    <w:link w:val="JWMnemonicChar"/>
    <w:qFormat/>
    <w:pPr>
      <w:spacing w:before="60"/>
    </w:pPr>
    <w:rPr>
      <w:sz w:val="20"/>
    </w:rPr>
  </w:style>
  <w:style w:type="paragraph" w:customStyle="1" w:styleId="JWNote">
    <w:name w:val="JW Note"/>
    <w:basedOn w:val="JWNormal"/>
    <w:next w:val="JWHEADING"/>
    <w:link w:val="JWNoteChar"/>
    <w:qFormat/>
    <w:pPr>
      <w:spacing w:before="240"/>
      <w:ind w:left="142" w:hanging="142"/>
    </w:pPr>
    <w:rPr>
      <w:u w:color="000000"/>
    </w:rPr>
  </w:style>
  <w:style w:type="paragraph" w:customStyle="1" w:styleId="JWTitle">
    <w:name w:val="JW Title"/>
    <w:basedOn w:val="JWNormal"/>
    <w:next w:val="JWTitleAdditional"/>
    <w:link w:val="JWTitleChar"/>
    <w:qFormat/>
    <w:rPr>
      <w:b/>
      <w:szCs w:val="28"/>
    </w:rPr>
  </w:style>
  <w:style w:type="paragraph" w:customStyle="1" w:styleId="JWPage2Title">
    <w:name w:val="JW Page 2 Title"/>
    <w:basedOn w:val="JWTitle"/>
    <w:next w:val="JWNormal"/>
    <w:link w:val="JWPage2TitleChar"/>
    <w:qFormat/>
    <w:pPr>
      <w:tabs>
        <w:tab w:val="right" w:pos="9639"/>
      </w:tabs>
      <w:spacing w:after="240"/>
    </w:pPr>
  </w:style>
  <w:style w:type="paragraph" w:customStyle="1" w:styleId="JWTitleWithNumber">
    <w:name w:val="JW Title With Number"/>
    <w:basedOn w:val="JWNormal"/>
    <w:next w:val="JWNote"/>
    <w:link w:val="JWTitleWithNumberChar"/>
    <w:qFormat/>
    <w:pPr>
      <w:tabs>
        <w:tab w:val="left" w:pos="1418"/>
      </w:tabs>
      <w:ind w:left="1418" w:hanging="1418"/>
    </w:pPr>
    <w:rPr>
      <w:b/>
      <w:szCs w:val="28"/>
    </w:rPr>
  </w:style>
  <w:style w:type="paragraph" w:customStyle="1" w:styleId="JWPage2TitleWithNumber">
    <w:name w:val="JW Page 2 Title With Number"/>
    <w:basedOn w:val="JWTitleWithNumber"/>
    <w:next w:val="JWNormal"/>
    <w:link w:val="JWPage2TitleWithNumberChar"/>
    <w:qFormat/>
    <w:pPr>
      <w:tabs>
        <w:tab w:val="right" w:pos="9639"/>
      </w:tabs>
      <w:spacing w:after="240"/>
    </w:pPr>
  </w:style>
  <w:style w:type="paragraph" w:customStyle="1" w:styleId="JWTheme">
    <w:name w:val="JW Theme"/>
    <w:basedOn w:val="JWNormal"/>
    <w:next w:val="JWHEADING"/>
    <w:link w:val="JWThemeChar"/>
    <w:qFormat/>
    <w:pPr>
      <w:spacing w:before="240"/>
      <w:ind w:left="142" w:hanging="142"/>
    </w:pPr>
    <w:rPr>
      <w:rFonts w:ascii="KoPubDotum Light" w:hAnsi="KoPubDotum Light"/>
    </w:rPr>
  </w:style>
  <w:style w:type="paragraph" w:customStyle="1" w:styleId="JWTitleAdditional">
    <w:name w:val="JW Title Additional"/>
    <w:basedOn w:val="JWTitle"/>
    <w:next w:val="JWNote"/>
    <w:link w:val="JWTitleAdditionalChar"/>
    <w:qFormat/>
  </w:style>
  <w:style w:type="paragraph" w:customStyle="1" w:styleId="JWTOTALTIME">
    <w:name w:val="JW TOTAL TIME"/>
    <w:basedOn w:val="JWNormal"/>
    <w:next w:val="JWCopyright"/>
    <w:link w:val="JWTOTALTIMEChar"/>
    <w:qFormat/>
    <w:pPr>
      <w:keepNext/>
      <w:spacing w:before="240"/>
    </w:pPr>
    <w:rPr>
      <w:sz w:val="18"/>
    </w:rPr>
  </w:style>
  <w:style w:type="paragraph" w:customStyle="1" w:styleId="JWMediaLabel">
    <w:name w:val="JW Media Label"/>
    <w:basedOn w:val="JWNormal"/>
    <w:link w:val="JWMediaLabelChar"/>
    <w:pPr>
      <w:spacing w:before="120"/>
    </w:pPr>
    <w:rPr>
      <w:b/>
      <w:lang w:val="en-GB"/>
    </w:rPr>
  </w:style>
  <w:style w:type="paragraph" w:customStyle="1" w:styleId="JWMediaFilename">
    <w:name w:val="JW Media Filename"/>
    <w:basedOn w:val="JWMediaLabel"/>
    <w:link w:val="JWMediaFilenameChar"/>
    <w:rPr>
      <w:b w:val="0"/>
    </w:rPr>
  </w:style>
  <w:style w:type="paragraph" w:customStyle="1" w:styleId="JWMediaInstructions">
    <w:name w:val="JW Media Instructions"/>
    <w:basedOn w:val="JWNormal"/>
    <w:link w:val="JWMediaInstructionsChar"/>
    <w:pPr>
      <w:spacing w:before="120"/>
    </w:pPr>
    <w:rPr>
      <w:lang w:val="en-GB"/>
    </w:rPr>
  </w:style>
  <w:style w:type="paragraph" w:customStyle="1" w:styleId="JWParBullet">
    <w:name w:val="JW Par Bullet"/>
    <w:basedOn w:val="JWNormal"/>
    <w:link w:val="JWParBulletChar"/>
    <w:pPr>
      <w:numPr>
        <w:numId w:val="1"/>
      </w:numPr>
      <w:spacing w:before="60"/>
      <w:ind w:left="454" w:hanging="170"/>
    </w:pPr>
  </w:style>
  <w:style w:type="paragraph" w:customStyle="1" w:styleId="JWParagraph">
    <w:name w:val="JW Paragraph"/>
    <w:basedOn w:val="JWNormal"/>
    <w:link w:val="JWParagraphChar"/>
    <w:pPr>
      <w:spacing w:before="120"/>
      <w:ind w:firstLine="284"/>
    </w:pPr>
  </w:style>
  <w:style w:type="paragraph" w:customStyle="1" w:styleId="JWIndent6">
    <w:name w:val="JW Indent 6"/>
    <w:basedOn w:val="JWIndent0"/>
    <w:link w:val="JWIndent6Char"/>
    <w:qFormat/>
    <w:pPr>
      <w:ind w:left="1843"/>
    </w:pPr>
    <w:rPr>
      <w:szCs w:val="28"/>
    </w:rPr>
  </w:style>
  <w:style w:type="paragraph" w:customStyle="1" w:styleId="DoNotPublishParagraph">
    <w:name w:val="DoNotPublishParagraph"/>
    <w:basedOn w:val="Normal"/>
    <w:link w:val="DoNotPublishParagraphChar"/>
    <w:qFormat/>
    <w:rPr>
      <w:rFonts w:ascii="Courier New" w:eastAsiaTheme="minorEastAsia" w:hAnsi="Courier New" w:cs="Courier New"/>
      <w:bCs/>
      <w:szCs w:val="24"/>
    </w:rPr>
  </w:style>
  <w:style w:type="paragraph" w:customStyle="1" w:styleId="JWCOVideoTitle">
    <w:name w:val="JW CO Video Title"/>
    <w:basedOn w:val="JWNormal"/>
    <w:link w:val="JWCOVideoTitleChar"/>
    <w:pPr>
      <w:spacing w:before="120"/>
    </w:pPr>
    <w:rPr>
      <w:b/>
      <w:lang w:val="en-GB"/>
    </w:rPr>
  </w:style>
  <w:style w:type="paragraph" w:customStyle="1" w:styleId="JWCOSongTitle">
    <w:name w:val="JW CO Song Title"/>
    <w:basedOn w:val="JWCOVideoTitle"/>
    <w:link w:val="JWCOSongTitleChar"/>
    <w:qFormat/>
    <w:rPr>
      <w:rFonts w:eastAsia="KoPubDotum Bold"/>
    </w:rPr>
  </w:style>
  <w:style w:type="paragraph" w:customStyle="1" w:styleId="JWCOVideoFilename">
    <w:name w:val="JW CO Video Filename"/>
    <w:basedOn w:val="JWCOVideoTitle"/>
    <w:link w:val="JWCOVideoFilenameChar"/>
    <w:rPr>
      <w:b w:val="0"/>
    </w:rPr>
  </w:style>
  <w:style w:type="paragraph" w:customStyle="1" w:styleId="JWCOTalkTitleFilename">
    <w:name w:val="JW CO Talk Title Filename"/>
    <w:basedOn w:val="JWCOVideoFilename"/>
    <w:link w:val="JWCOTalkTitleFilenameChar"/>
    <w:qFormat/>
    <w:rPr>
      <w:rFonts w:eastAsia="KoPubDotum Bold"/>
    </w:rPr>
  </w:style>
  <w:style w:type="paragraph" w:customStyle="1" w:styleId="JWCOTalkTitleImage">
    <w:name w:val="JW CO Talk Title Image"/>
    <w:basedOn w:val="JWCOVideoTitle"/>
    <w:link w:val="JWCOTalkTitleImageChar"/>
    <w:qFormat/>
    <w:rPr>
      <w:rFonts w:eastAsia="KoPubDotum Bold"/>
    </w:rPr>
  </w:style>
  <w:style w:type="paragraph" w:customStyle="1" w:styleId="JWMediaHeading">
    <w:name w:val="JW Media Heading"/>
    <w:basedOn w:val="JWNormal"/>
    <w:next w:val="Normal"/>
    <w:link w:val="JWMediaHeadingChar"/>
    <w:qFormat/>
    <w:pPr>
      <w:keepNext/>
      <w:spacing w:before="240"/>
      <w:ind w:left="142" w:hanging="142"/>
    </w:pPr>
    <w:rPr>
      <w:b/>
      <w:bCs/>
      <w:sz w:val="28"/>
      <w:u w:color="000000"/>
    </w:rPr>
  </w:style>
  <w:style w:type="paragraph" w:styleId="CommentText">
    <w:name w:val="annotation text"/>
    <w:basedOn w:val="Normal"/>
    <w:link w:val="CommentTextChar"/>
    <w:semiHidden/>
    <w:rPr>
      <w:rFonts w:ascii="Calibri" w:hAnsi="Calibri"/>
      <w:sz w:val="20"/>
    </w:rPr>
  </w:style>
  <w:style w:type="paragraph" w:styleId="BalloonText">
    <w:name w:val="Balloon Text"/>
    <w:basedOn w:val="Normal"/>
    <w:link w:val="BalloonTextChar"/>
    <w:semiHidden/>
    <w:rPr>
      <w:rFonts w:asciiTheme="majorHAnsi" w:eastAsiaTheme="majorEastAsia" w:hAnsiTheme="majorHAnsi" w:cstheme="majorBid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rFonts w:asciiTheme="minorHAnsi" w:hAnsiTheme="minorHAnsi"/>
      <w:b/>
      <w:bCs/>
      <w:sz w:val="24"/>
    </w:rPr>
  </w:style>
  <w:style w:type="paragraph" w:styleId="Revision">
    <w:name w:val="Revision"/>
    <w:hidden/>
    <w:semiHidden/>
    <w:pPr>
      <w:spacing w:after="0" w:line="240" w:lineRule="auto"/>
    </w:pPr>
    <w:rPr>
      <w:rFonts w:asciiTheme="minorHAnsi" w:eastAsia="Times New Roman" w:hAnsiTheme="minorHAnsi" w:cs="Times New Roman"/>
      <w:sz w:val="24"/>
      <w:szCs w:val="20"/>
      <w:lang w:eastAsia="en-US"/>
    </w:rPr>
  </w:style>
  <w:style w:type="paragraph" w:styleId="FootnoteText">
    <w:name w:val="footnote text"/>
    <w:link w:val="FootnoteTextChar"/>
    <w:semiHidden/>
    <w:pPr>
      <w:spacing w:after="0" w:line="240" w:lineRule="auto"/>
    </w:pPr>
    <w:rPr>
      <w:sz w:val="20"/>
      <w:szCs w:val="20"/>
    </w:rPr>
  </w:style>
  <w:style w:type="paragraph" w:styleId="EndnoteText">
    <w:name w:val="endnote text"/>
    <w:link w:val="EndnoteTextChar"/>
    <w:semiHidden/>
    <w:pPr>
      <w:spacing w:after="0" w:line="240" w:lineRule="auto"/>
    </w:pPr>
    <w:rPr>
      <w:sz w:val="20"/>
      <w:szCs w:val="2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HeaderChar">
    <w:name w:val="Header Char"/>
    <w:link w:val="Header"/>
    <w:rPr>
      <w:rFonts w:asciiTheme="minorHAnsi" w:eastAsia="Times New Roman" w:hAnsiTheme="minorHAnsi" w:cs="Times New Roman"/>
      <w:sz w:val="24"/>
      <w:szCs w:val="20"/>
      <w:lang w:eastAsia="en-US"/>
    </w:rPr>
  </w:style>
  <w:style w:type="character" w:customStyle="1" w:styleId="FooterChar">
    <w:name w:val="Footer Char"/>
    <w:link w:val="Footer"/>
    <w:rPr>
      <w:rFonts w:ascii="Calibri" w:eastAsia="Times New Roman" w:hAnsi="Calibri" w:cs="Times New Roman"/>
      <w:sz w:val="24"/>
      <w:szCs w:val="20"/>
      <w:lang w:eastAsia="en-US"/>
    </w:rPr>
  </w:style>
  <w:style w:type="character" w:customStyle="1" w:styleId="Heading1Char">
    <w:name w:val="Heading 1 Char"/>
    <w:link w:val="Heading1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character" w:customStyle="1" w:styleId="JWNormalChar">
    <w:name w:val="JW Normal Char"/>
    <w:basedOn w:val="JWTitleWithNumberChar"/>
    <w:link w:val="JWNormal"/>
    <w:rPr>
      <w:rFonts w:ascii="Calibri" w:eastAsia="KoPubDotum Light" w:hAnsi="Calibri" w:cs="Calibri"/>
      <w:b w:val="0"/>
      <w:sz w:val="25"/>
      <w:szCs w:val="24"/>
      <w:lang w:eastAsia="zh-CN"/>
    </w:rPr>
  </w:style>
  <w:style w:type="character" w:customStyle="1" w:styleId="JWCopyrightChar">
    <w:name w:val="JW Copyright Char"/>
    <w:basedOn w:val="JWTOTALTIMEChar"/>
    <w:link w:val="JWCopyright"/>
    <w:rPr>
      <w:rFonts w:ascii="Calibri" w:eastAsia="KoPubDotum Light" w:hAnsi="Calibri" w:cs="Calibri"/>
      <w:sz w:val="20"/>
      <w:szCs w:val="24"/>
      <w:lang w:eastAsia="zh-CN"/>
    </w:rPr>
  </w:style>
  <w:style w:type="character" w:customStyle="1" w:styleId="JWHEADINGChar">
    <w:name w:val="JW HEADING Char"/>
    <w:basedOn w:val="DefaultParagraphFont"/>
    <w:link w:val="JWHEADING"/>
    <w:rPr>
      <w:rFonts w:ascii="Calibri" w:eastAsia="KoPubDotum Bold" w:hAnsi="Calibri" w:cs="Calibri"/>
      <w:b/>
      <w:bCs/>
      <w:sz w:val="25"/>
      <w:szCs w:val="24"/>
      <w:u w:val="none" w:color="000000"/>
      <w:lang w:eastAsia="zh-CN"/>
    </w:rPr>
  </w:style>
  <w:style w:type="character" w:customStyle="1" w:styleId="JWHEADINGVIDEOChar">
    <w:name w:val="JW HEADING VIDEO Char"/>
    <w:basedOn w:val="JWHEADINGChar"/>
    <w:link w:val="JWHEADINGVIDEO"/>
    <w:rPr>
      <w:rFonts w:ascii="Calibri" w:eastAsia="KoPubDotum Bold" w:hAnsi="Calibri" w:cs="Calibri"/>
      <w:b/>
      <w:bCs/>
      <w:sz w:val="25"/>
      <w:szCs w:val="24"/>
      <w:u w:val="none" w:color="000000"/>
      <w:lang w:eastAsia="zh-CN"/>
    </w:rPr>
  </w:style>
  <w:style w:type="character" w:customStyle="1" w:styleId="JWIndent0Char">
    <w:name w:val="JW Indent 0 Char"/>
    <w:basedOn w:val="DefaultParagraphFont"/>
    <w:link w:val="JWIndent0"/>
    <w:rPr>
      <w:rFonts w:ascii="KoPubDotum Light" w:eastAsia="KoPubDotum Light" w:hAnsi="KoPubDotum Light" w:cs="KoPubDotum Light"/>
      <w:sz w:val="25"/>
      <w:lang w:eastAsia="zh-CN"/>
    </w:rPr>
  </w:style>
  <w:style w:type="character" w:customStyle="1" w:styleId="JWIndent0VideoChar">
    <w:name w:val="JW Indent 0 Video Char"/>
    <w:basedOn w:val="JWNormalChar"/>
    <w:link w:val="JWIndent0Video"/>
    <w:rPr>
      <w:rFonts w:ascii="Calibri" w:eastAsia="KoPubDotum Light" w:hAnsi="Calibri" w:cs="Calibri"/>
      <w:b w:val="0"/>
      <w:sz w:val="25"/>
      <w:szCs w:val="24"/>
      <w:lang w:eastAsia="zh-CN"/>
    </w:rPr>
  </w:style>
  <w:style w:type="character" w:customStyle="1" w:styleId="JWIndent1Char">
    <w:name w:val="JW Indent 1 Char"/>
    <w:basedOn w:val="DefaultParagraphFont"/>
    <w:link w:val="JWIndent1"/>
    <w:rPr>
      <w:rFonts w:ascii="KoPubDotum Light" w:eastAsia="KoPubDotum Light" w:hAnsi="KoPubDotum Light" w:cs="KoPubDotum Light"/>
      <w:sz w:val="25"/>
      <w:lang w:eastAsia="zh-CN"/>
    </w:rPr>
  </w:style>
  <w:style w:type="character" w:customStyle="1" w:styleId="JWIndent2Char">
    <w:name w:val="JW Indent 2 Char"/>
    <w:basedOn w:val="DefaultParagraphFont"/>
    <w:link w:val="JWIndent2"/>
    <w:rPr>
      <w:rFonts w:ascii="KoPubDotum Light" w:eastAsia="KoPubDotum Light" w:hAnsi="KoPubDotum Light" w:cs="KoPubDotum Light"/>
      <w:sz w:val="25"/>
      <w:lang w:eastAsia="zh-CN"/>
    </w:rPr>
  </w:style>
  <w:style w:type="character" w:customStyle="1" w:styleId="JWIndent3Char">
    <w:name w:val="JW Indent 3 Char"/>
    <w:basedOn w:val="DefaultParagraphFont"/>
    <w:link w:val="JWIndent3"/>
    <w:rPr>
      <w:rFonts w:ascii="KoPubDotum Light" w:eastAsia="KoPubDotum Light" w:hAnsi="KoPubDotum Light" w:cs="KoPubDotum Light"/>
      <w:sz w:val="25"/>
      <w:lang w:eastAsia="zh-CN"/>
    </w:rPr>
  </w:style>
  <w:style w:type="character" w:customStyle="1" w:styleId="JWIndent4Char">
    <w:name w:val="JW Indent 4 Char"/>
    <w:basedOn w:val="DefaultParagraphFont"/>
    <w:link w:val="JWIndent4"/>
    <w:rPr>
      <w:rFonts w:ascii="KoPubDotum Light" w:eastAsia="KoPubDotum Light" w:hAnsi="KoPubDotum Light" w:cs="KoPubDotum Light"/>
      <w:sz w:val="25"/>
      <w:lang w:eastAsia="zh-CN"/>
    </w:rPr>
  </w:style>
  <w:style w:type="character" w:customStyle="1" w:styleId="JWIndent5Char">
    <w:name w:val="JW Indent 5 Char"/>
    <w:basedOn w:val="DefaultParagraphFont"/>
    <w:link w:val="JWIndent5"/>
    <w:rPr>
      <w:rFonts w:ascii="KoPubDotum Light" w:eastAsia="KoPubDotum Light" w:hAnsi="KoPubDotum Light" w:cs="KoPubDotum Light"/>
      <w:sz w:val="25"/>
      <w:lang w:eastAsia="zh-CN"/>
    </w:rPr>
  </w:style>
  <w:style w:type="character" w:customStyle="1" w:styleId="JWMnemonicChar">
    <w:name w:val="JW Mnemonic Char"/>
    <w:basedOn w:val="JWCopyrightChar"/>
    <w:link w:val="JWMnemonic"/>
    <w:rPr>
      <w:rFonts w:ascii="Calibri" w:eastAsia="KoPubDotum Light" w:hAnsi="Calibri" w:cs="Calibri"/>
      <w:sz w:val="20"/>
      <w:szCs w:val="24"/>
      <w:lang w:eastAsia="zh-CN"/>
    </w:rPr>
  </w:style>
  <w:style w:type="character" w:customStyle="1" w:styleId="JWNoteChar">
    <w:name w:val="JW Note Char"/>
    <w:basedOn w:val="JWHEADINGChar"/>
    <w:link w:val="JWNote"/>
    <w:rPr>
      <w:rFonts w:ascii="Calibri" w:eastAsia="KoPubDotum Light" w:hAnsi="Calibri" w:cs="Calibri"/>
      <w:b w:val="0"/>
      <w:bCs w:val="0"/>
      <w:sz w:val="25"/>
      <w:szCs w:val="24"/>
      <w:u w:val="none" w:color="000000"/>
      <w:lang w:eastAsia="zh-CN"/>
    </w:rPr>
  </w:style>
  <w:style w:type="character" w:customStyle="1" w:styleId="JWTitleChar">
    <w:name w:val="JW Title Char"/>
    <w:basedOn w:val="DefaultParagraphFont"/>
    <w:link w:val="JWTitle"/>
    <w:rPr>
      <w:rFonts w:ascii="Calibri" w:eastAsia="KoPubDotum Light" w:hAnsi="Calibri" w:cs="Calibri"/>
      <w:b/>
      <w:sz w:val="25"/>
      <w:szCs w:val="28"/>
      <w:lang w:eastAsia="zh-CN"/>
    </w:rPr>
  </w:style>
  <w:style w:type="character" w:customStyle="1" w:styleId="JWPage2TitleChar">
    <w:name w:val="JW Page 2 Title Char"/>
    <w:basedOn w:val="JWPage2TitleWithNumberChar"/>
    <w:link w:val="JWPage2Title"/>
    <w:rPr>
      <w:rFonts w:ascii="Calibri" w:eastAsia="KoPubDotum Light" w:hAnsi="Calibri" w:cs="Calibri"/>
      <w:b/>
      <w:sz w:val="25"/>
      <w:szCs w:val="28"/>
      <w:lang w:eastAsia="zh-CN"/>
    </w:rPr>
  </w:style>
  <w:style w:type="character" w:customStyle="1" w:styleId="JWTitleWithNumberChar">
    <w:name w:val="JW Title With Number Char"/>
    <w:basedOn w:val="DefaultParagraphFont"/>
    <w:link w:val="JWTitleWithNumber"/>
    <w:rPr>
      <w:rFonts w:ascii="Calibri" w:eastAsia="KoPubDotum Light" w:hAnsi="Calibri" w:cs="Calibri"/>
      <w:b/>
      <w:sz w:val="25"/>
      <w:szCs w:val="28"/>
      <w:lang w:eastAsia="zh-CN"/>
    </w:rPr>
  </w:style>
  <w:style w:type="character" w:customStyle="1" w:styleId="JWPage2TitleWithNumberChar">
    <w:name w:val="JW Page 2 Title With Number Char"/>
    <w:basedOn w:val="DefaultParagraphFont"/>
    <w:link w:val="JWPage2TitleWithNumber"/>
    <w:rPr>
      <w:rFonts w:ascii="Calibri" w:eastAsia="KoPubDotum Light" w:hAnsi="Calibri" w:cs="Calibri"/>
      <w:b/>
      <w:sz w:val="25"/>
      <w:szCs w:val="28"/>
      <w:lang w:eastAsia="zh-CN"/>
    </w:rPr>
  </w:style>
  <w:style w:type="character" w:customStyle="1" w:styleId="JWThemeChar">
    <w:name w:val="JW Theme Char"/>
    <w:basedOn w:val="DefaultParagraphFont"/>
    <w:link w:val="JWTheme"/>
    <w:rPr>
      <w:rFonts w:ascii="KoPubDotum Light" w:eastAsia="KoPubDotum Light" w:hAnsi="KoPubDotum Light" w:cs="Calibri"/>
      <w:sz w:val="25"/>
      <w:szCs w:val="24"/>
      <w:lang w:eastAsia="zh-CN"/>
    </w:rPr>
  </w:style>
  <w:style w:type="character" w:customStyle="1" w:styleId="JWTitleAdditionalChar">
    <w:name w:val="JW Title Additional Char"/>
    <w:basedOn w:val="JWTitleChar"/>
    <w:link w:val="JWTitleAdditional"/>
    <w:rPr>
      <w:rFonts w:ascii="Calibri" w:eastAsia="KoPubDotum Light" w:hAnsi="Calibri" w:cs="Calibri"/>
      <w:b/>
      <w:sz w:val="25"/>
      <w:szCs w:val="28"/>
      <w:lang w:eastAsia="zh-CN"/>
    </w:rPr>
  </w:style>
  <w:style w:type="character" w:customStyle="1" w:styleId="JWTOTALTIMEChar">
    <w:name w:val="JW TOTAL TIME Char"/>
    <w:basedOn w:val="DefaultParagraphFont"/>
    <w:link w:val="JWTOTALTIME"/>
    <w:rPr>
      <w:rFonts w:ascii="Calibri" w:eastAsia="KoPubDotum Light" w:hAnsi="Calibri" w:cs="Calibri"/>
      <w:sz w:val="18"/>
      <w:szCs w:val="24"/>
      <w:lang w:eastAsia="zh-CN"/>
    </w:rPr>
  </w:style>
  <w:style w:type="character" w:customStyle="1" w:styleId="JWMediaLabelChar">
    <w:name w:val="JW Media Label Char"/>
    <w:basedOn w:val="JWNormalChar"/>
    <w:link w:val="JWMediaLabel"/>
    <w:rPr>
      <w:rFonts w:ascii="Calibri" w:eastAsia="KoPubDotum Light" w:hAnsi="Calibri" w:cs="Calibri"/>
      <w:b/>
      <w:sz w:val="25"/>
      <w:szCs w:val="24"/>
      <w:lang w:val="en-GB" w:eastAsia="zh-CN"/>
    </w:rPr>
  </w:style>
  <w:style w:type="character" w:customStyle="1" w:styleId="JWMediaFilenameChar">
    <w:name w:val="JW Media Filename Char"/>
    <w:basedOn w:val="JWMediaLabelChar"/>
    <w:link w:val="JWMediaFilename"/>
    <w:rPr>
      <w:rFonts w:ascii="Calibri" w:eastAsia="KoPubDotum Light" w:hAnsi="Calibri" w:cs="Calibri"/>
      <w:b w:val="0"/>
      <w:sz w:val="25"/>
      <w:szCs w:val="24"/>
      <w:lang w:val="en-GB" w:eastAsia="zh-CN"/>
    </w:rPr>
  </w:style>
  <w:style w:type="character" w:customStyle="1" w:styleId="JWMediaInstructionsChar">
    <w:name w:val="JW Media Instructions Char"/>
    <w:basedOn w:val="JWNormalChar"/>
    <w:link w:val="JWMediaInstructions"/>
    <w:rPr>
      <w:rFonts w:ascii="Calibri" w:eastAsia="KoPubDotum Light" w:hAnsi="Calibri" w:cs="Calibri"/>
      <w:b w:val="0"/>
      <w:sz w:val="25"/>
      <w:szCs w:val="24"/>
      <w:lang w:val="en-GB" w:eastAsia="zh-CN"/>
    </w:rPr>
  </w:style>
  <w:style w:type="character" w:customStyle="1" w:styleId="JWParBulletChar">
    <w:name w:val="JW Par Bullet Char"/>
    <w:basedOn w:val="JWNormalChar"/>
    <w:link w:val="JWParBullet"/>
    <w:rPr>
      <w:rFonts w:ascii="Calibri" w:eastAsia="KoPubDotum Light" w:hAnsi="Calibri" w:cs="Calibri"/>
      <w:b w:val="0"/>
      <w:sz w:val="25"/>
      <w:szCs w:val="24"/>
      <w:lang w:eastAsia="zh-CN"/>
    </w:rPr>
  </w:style>
  <w:style w:type="character" w:customStyle="1" w:styleId="JWParagraphChar">
    <w:name w:val="JW Paragraph Char"/>
    <w:basedOn w:val="JWNormalChar"/>
    <w:link w:val="JWParagraph"/>
    <w:rPr>
      <w:rFonts w:ascii="Calibri" w:eastAsia="KoPubDotum Light" w:hAnsi="Calibri" w:cs="Calibri"/>
      <w:b w:val="0"/>
      <w:sz w:val="25"/>
      <w:szCs w:val="24"/>
      <w:lang w:eastAsia="zh-CN"/>
    </w:rPr>
  </w:style>
  <w:style w:type="character" w:customStyle="1" w:styleId="JWIndent6Char">
    <w:name w:val="JW Indent 6 Char"/>
    <w:basedOn w:val="JWTitleChar"/>
    <w:link w:val="JWIndent6"/>
    <w:rPr>
      <w:rFonts w:ascii="KoPubDotum Light" w:eastAsia="KoPubDotum Light" w:hAnsi="KoPubDotum Light" w:cs="KoPubDotum Light"/>
      <w:b w:val="0"/>
      <w:sz w:val="25"/>
      <w:szCs w:val="28"/>
      <w:lang w:eastAsia="zh-CN"/>
    </w:rPr>
  </w:style>
  <w:style w:type="character" w:customStyle="1" w:styleId="DoNotPublishParagraphChar">
    <w:name w:val="DoNotPublishParagraph Char"/>
    <w:basedOn w:val="DefaultParagraphFont"/>
    <w:link w:val="DoNotPublishParagraph"/>
    <w:rPr>
      <w:rFonts w:ascii="Courier New" w:hAnsi="Courier New" w:cs="Courier New"/>
      <w:bCs/>
      <w:sz w:val="24"/>
      <w:szCs w:val="24"/>
      <w:lang w:eastAsia="en-US"/>
    </w:rPr>
  </w:style>
  <w:style w:type="character" w:customStyle="1" w:styleId="JWCOVideoTitleChar">
    <w:name w:val="JW CO Video Title Char"/>
    <w:basedOn w:val="JWNormalChar"/>
    <w:link w:val="JWCOVideoTitle"/>
    <w:rPr>
      <w:rFonts w:ascii="Calibri" w:eastAsia="KoPubDotum Light" w:hAnsi="Calibri" w:cs="Calibri"/>
      <w:b/>
      <w:sz w:val="25"/>
      <w:szCs w:val="24"/>
      <w:lang w:val="en-GB" w:eastAsia="zh-CN"/>
    </w:rPr>
  </w:style>
  <w:style w:type="character" w:customStyle="1" w:styleId="JWCOSongTitleChar">
    <w:name w:val="JW CO Song Title Char"/>
    <w:basedOn w:val="JWCOVideoTitleChar"/>
    <w:link w:val="JWCOSongTitle"/>
    <w:rPr>
      <w:rFonts w:ascii="Calibri" w:eastAsia="KoPubDotum Bold" w:hAnsi="Calibri" w:cs="Calibri"/>
      <w:b/>
      <w:sz w:val="25"/>
      <w:szCs w:val="24"/>
      <w:lang w:val="en-GB" w:eastAsia="zh-CN"/>
    </w:rPr>
  </w:style>
  <w:style w:type="character" w:customStyle="1" w:styleId="JWCOVideoFilenameChar">
    <w:name w:val="JW CO Video Filename Char"/>
    <w:basedOn w:val="JWCOVideoTitleChar"/>
    <w:link w:val="JWCOVideoFilename"/>
    <w:rPr>
      <w:rFonts w:ascii="Calibri" w:eastAsia="KoPubDotum Light" w:hAnsi="Calibri" w:cs="Calibri"/>
      <w:b w:val="0"/>
      <w:sz w:val="25"/>
      <w:szCs w:val="24"/>
      <w:lang w:val="en-GB" w:eastAsia="zh-CN"/>
    </w:rPr>
  </w:style>
  <w:style w:type="character" w:customStyle="1" w:styleId="JWCOTalkTitleFilenameChar">
    <w:name w:val="JW CO Talk Title Filename Char"/>
    <w:basedOn w:val="JWCOVideoFilenameChar"/>
    <w:link w:val="JWCOTalkTitleFilename"/>
    <w:rPr>
      <w:rFonts w:ascii="Calibri" w:eastAsia="KoPubDotum Bold" w:hAnsi="Calibri" w:cs="Calibri"/>
      <w:b w:val="0"/>
      <w:sz w:val="25"/>
      <w:szCs w:val="24"/>
      <w:lang w:val="en-GB" w:eastAsia="zh-CN"/>
    </w:rPr>
  </w:style>
  <w:style w:type="character" w:customStyle="1" w:styleId="JWCOTalkTitleImageChar">
    <w:name w:val="JW CO Talk Title Image Char"/>
    <w:basedOn w:val="JWCOVideoTitleChar"/>
    <w:link w:val="JWCOTalkTitleImage"/>
    <w:rPr>
      <w:rFonts w:ascii="Calibri" w:eastAsia="KoPubDotum Bold" w:hAnsi="Calibri" w:cs="Calibri"/>
      <w:b/>
      <w:sz w:val="25"/>
      <w:szCs w:val="24"/>
      <w:lang w:val="en-GB" w:eastAsia="zh-CN"/>
    </w:rPr>
  </w:style>
  <w:style w:type="character" w:customStyle="1" w:styleId="JWMediaHeadingChar">
    <w:name w:val="JW Media Heading Char"/>
    <w:basedOn w:val="DefaultParagraphFont"/>
    <w:link w:val="JWMediaHeading"/>
    <w:rPr>
      <w:rFonts w:ascii="Calibri" w:eastAsia="KoPubDotum Light" w:hAnsi="Calibri" w:cs="Calibri"/>
      <w:b/>
      <w:bCs/>
      <w:sz w:val="28"/>
      <w:szCs w:val="24"/>
      <w:u w:val="none" w:color="000000"/>
      <w:lang w:eastAsia="zh-CN"/>
    </w:rPr>
  </w:style>
  <w:style w:type="character" w:styleId="CommentReference">
    <w:name w:val="annotation reference"/>
    <w:semiHidden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Calibri" w:eastAsia="Times New Roman" w:hAnsi="Calibri" w:cs="Times New Roman"/>
      <w:sz w:val="20"/>
      <w:szCs w:val="20"/>
      <w:lang w:eastAsia="en-US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Theme="majorHAnsi" w:eastAsiaTheme="majorEastAsia" w:hAnsiTheme="majorHAnsi" w:cstheme="majorBidi"/>
      <w:sz w:val="18"/>
      <w:szCs w:val="18"/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Theme="minorHAnsi" w:eastAsia="Times New Roman" w:hAnsiTheme="minorHAnsi" w:cs="Times New Roman"/>
      <w:b/>
      <w:bCs/>
      <w:sz w:val="24"/>
      <w:szCs w:val="20"/>
      <w:lang w:eastAsia="en-US"/>
    </w:rPr>
  </w:style>
  <w:style w:type="character" w:customStyle="1" w:styleId="FooterChar1">
    <w:name w:val="Footer Char1"/>
    <w:rPr>
      <w:rFonts w:ascii="Calibri" w:eastAsia="Times New Roman" w:hAnsi="Calibri" w:cs="Times New Roman"/>
      <w:sz w:val="24"/>
      <w:szCs w:val="20"/>
      <w:lang w:eastAsia="en-US"/>
    </w:rPr>
  </w:style>
  <w:style w:type="character" w:customStyle="1" w:styleId="HeaderChar1">
    <w:name w:val="Header Char1"/>
    <w:rPr>
      <w:rFonts w:asciiTheme="minorHAnsi" w:eastAsia="Times New Roman" w:hAnsiTheme="minorHAnsi" w:cs="Times New Roman"/>
      <w:sz w:val="24"/>
      <w:szCs w:val="20"/>
      <w:lang w:eastAsia="en-US"/>
    </w:rPr>
  </w:style>
  <w:style w:type="character" w:customStyle="1" w:styleId="Heading1Char1">
    <w:name w:val="Heading 1 Char1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FootnoteTextChar">
    <w:name w:val="Footnote Text Char"/>
    <w:link w:val="FootnoteText"/>
    <w:semiHidden/>
    <w:rPr>
      <w:sz w:val="20"/>
      <w:szCs w:val="20"/>
    </w:rPr>
  </w:style>
  <w:style w:type="character" w:styleId="EndnoteReference">
    <w:name w:val="endnote reference"/>
    <w:semiHidden/>
    <w:rPr>
      <w:vertAlign w:val="superscript"/>
    </w:rPr>
  </w:style>
  <w:style w:type="character" w:customStyle="1" w:styleId="EndnoteTextChar">
    <w:name w:val="Endnote Text Char"/>
    <w:link w:val="EndnoteText"/>
    <w:semiHidden/>
    <w:rPr>
      <w:sz w:val="20"/>
      <w:szCs w:val="20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PROD015\SRV-Korean\Templates\TranslationOutlin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3B47CE-8464-4BCD-8FDE-724B37540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TranslationOutline</Template>
  <TotalTime>0</TotalTime>
  <Pages>2</Pages>
  <Words>424</Words>
  <Characters>1420</Characters>
  <Application>Microsoft Office Word</Application>
  <DocSecurity>0</DocSecurity>
  <Lines>45</Lines>
  <Paragraphs>31</Paragraphs>
  <ScaleCrop>false</ScaleCrop>
  <Company>Watchtower</Company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40. 가까운 미래에 일어날 일</dc:title>
  <dc:creator>Watch Tower Bible and Tract Society of Pennsylvania</dc:creator>
  <cp:lastModifiedBy>Kim, Yul</cp:lastModifiedBy>
  <cp:revision>4</cp:revision>
  <cp:lastPrinted>2026-04-07T05:31:00Z</cp:lastPrinted>
  <dcterms:created xsi:type="dcterms:W3CDTF">2026-04-07T05:24:00Z</dcterms:created>
  <dcterms:modified xsi:type="dcterms:W3CDTF">2026-04-07T05:31:00Z</dcterms:modified>
</cp:coreProperties>
</file>